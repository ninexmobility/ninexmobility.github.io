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720"/>
        <w:gridCol w:w="2672"/>
        <w:gridCol w:w="423"/>
        <w:gridCol w:w="6607"/>
      </w:tblGrid>
      <w:tr w:rsidR="003D1B71" w:rsidRPr="00D54583" w14:paraId="0F606C4F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F1E9A6D" w14:textId="77777777" w:rsidR="003D1B71" w:rsidRPr="00D54583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Ubuntu" w:hAnsi="Ubuntu"/>
              </w:rPr>
            </w:pPr>
            <w:r w:rsidRPr="00D54583">
              <w:rPr>
                <w:rFonts w:ascii="Ubuntu" w:hAnsi="Ubuntu"/>
                <w:noProof/>
              </w:rPr>
              <mc:AlternateContent>
                <mc:Choice Requires="wps">
                  <w:drawing>
                    <wp:inline distT="0" distB="0" distL="0" distR="0" wp14:anchorId="11F361B7" wp14:editId="40F852FE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B11D01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1F361B7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" stroked="f" strokeweight="1pt">
                      <v:fill r:id="rId11" o:title="woman's headshot" recolor="t" rotate="t" type="frame"/>
                      <v:stroke joinstyle="miter"/>
                      <v:textbox>
                        <w:txbxContent>
                          <w:p w14:paraId="13B11D01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417318C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8D49B8D" w14:textId="77777777" w:rsidR="003D1B71" w:rsidRPr="00D54583" w:rsidRDefault="00F309A8" w:rsidP="00310F17">
            <w:pPr>
              <w:pStyle w:val="Title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Will Worland</w:t>
            </w:r>
            <w:r w:rsidR="003D1B71" w:rsidRPr="00D54583">
              <w:rPr>
                <w:rFonts w:ascii="Ubuntu" w:hAnsi="Ubuntu"/>
              </w:rPr>
              <w:br/>
            </w:r>
            <w:r w:rsidRPr="00D54583">
              <w:rPr>
                <w:rFonts w:ascii="Ubuntu" w:hAnsi="Ubuntu"/>
              </w:rPr>
              <w:t>Mobility Solutions Engineer</w:t>
            </w:r>
          </w:p>
        </w:tc>
      </w:tr>
      <w:tr w:rsidR="003D1B71" w:rsidRPr="00D54583" w14:paraId="16A9024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127BE63" w14:textId="77777777" w:rsidR="003D1B71" w:rsidRPr="00D54583" w:rsidRDefault="003D1B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6CBF8B78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B565A95" w14:textId="77777777" w:rsidR="003D1B71" w:rsidRPr="00D54583" w:rsidRDefault="00F309A8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  <w:r w:rsidRPr="00D54583">
              <w:rPr>
                <w:rFonts w:ascii="Ubuntu" w:hAnsi="Ubuntu" w:cs="Calibri"/>
                <w:color w:val="0072C7"/>
              </w:rPr>
              <w:t>Summary</w:t>
            </w:r>
          </w:p>
          <w:p w14:paraId="0ADDB902" w14:textId="77777777" w:rsidR="00F309A8" w:rsidRPr="00D54583" w:rsidRDefault="00F309A8" w:rsidP="00F309A8">
            <w:pPr>
              <w:spacing w:after="547"/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Mobility Solutions Consultant with 20 years of experience in the Mobility Space. I architect, engineer, configure and manage mobility endpoint security systems.</w:t>
            </w:r>
          </w:p>
          <w:p w14:paraId="770F4203" w14:textId="77777777" w:rsidR="003D1B71" w:rsidRPr="00D54583" w:rsidRDefault="00F309A8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  <w:r w:rsidRPr="00D54583">
              <w:rPr>
                <w:rFonts w:ascii="Ubuntu" w:hAnsi="Ubuntu" w:cs="Calibri"/>
                <w:color w:val="0072C7"/>
              </w:rPr>
              <w:t>Education</w:t>
            </w:r>
          </w:p>
          <w:p w14:paraId="1F646773" w14:textId="77777777" w:rsidR="003D1B71" w:rsidRPr="00D54583" w:rsidRDefault="00F309A8" w:rsidP="00353B60">
            <w:pPr>
              <w:pStyle w:val="SchoolName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Collin County Community College</w:t>
            </w:r>
            <w:r w:rsidR="003D1B71" w:rsidRPr="00D54583">
              <w:rPr>
                <w:rFonts w:ascii="Ubuntu" w:hAnsi="Ubuntu"/>
              </w:rPr>
              <w:t xml:space="preserve">, </w:t>
            </w:r>
            <w:r w:rsidRPr="00D54583">
              <w:rPr>
                <w:rFonts w:ascii="Ubuntu" w:hAnsi="Ubuntu"/>
              </w:rPr>
              <w:t>Frisco, TX</w:t>
            </w:r>
          </w:p>
          <w:p w14:paraId="69E17214" w14:textId="77777777" w:rsidR="00F309A8" w:rsidRPr="00D54583" w:rsidRDefault="00F309A8" w:rsidP="006A218D">
            <w:pPr>
              <w:pStyle w:val="ListBullet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Continuing Ed. Wireless Telecommunications</w:t>
            </w:r>
          </w:p>
          <w:p w14:paraId="08E2582A" w14:textId="77777777" w:rsidR="003D1B71" w:rsidRPr="00D54583" w:rsidRDefault="00F309A8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  <w:r w:rsidRPr="00D54583">
              <w:rPr>
                <w:rFonts w:ascii="Ubuntu" w:hAnsi="Ubuntu" w:cs="Calibri"/>
                <w:color w:val="0072C7"/>
              </w:rPr>
              <w:t>Technical</w:t>
            </w:r>
          </w:p>
          <w:p w14:paraId="6E5CF023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Certified </w:t>
            </w:r>
            <w:r w:rsidRPr="00B96335">
              <w:rPr>
                <w:rFonts w:ascii="Ubuntu" w:hAnsi="Ubuntu" w:cs="Calibri"/>
                <w:b/>
              </w:rPr>
              <w:t>VMWare AirWatch</w:t>
            </w:r>
            <w:r w:rsidRPr="00D54583">
              <w:rPr>
                <w:rFonts w:ascii="Ubuntu" w:hAnsi="Ubuntu" w:cs="Calibri"/>
              </w:rPr>
              <w:t xml:space="preserve"> Enterprise Mobility Professional</w:t>
            </w:r>
          </w:p>
          <w:p w14:paraId="7E756759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B96335">
              <w:rPr>
                <w:rFonts w:ascii="Ubuntu" w:hAnsi="Ubuntu" w:cs="Calibri"/>
                <w:b/>
              </w:rPr>
              <w:t>MobileIron</w:t>
            </w:r>
            <w:r w:rsidRPr="00D54583">
              <w:rPr>
                <w:rFonts w:ascii="Ubuntu" w:hAnsi="Ubuntu" w:cs="Calibri"/>
              </w:rPr>
              <w:t xml:space="preserve"> Certified Administrator (100)</w:t>
            </w:r>
          </w:p>
          <w:p w14:paraId="790AAC40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B96335">
              <w:rPr>
                <w:rFonts w:ascii="Ubuntu" w:hAnsi="Ubuntu" w:cs="Calibri"/>
                <w:b/>
              </w:rPr>
              <w:t>MobileIron</w:t>
            </w:r>
            <w:r w:rsidRPr="00D54583">
              <w:rPr>
                <w:rFonts w:ascii="Ubuntu" w:hAnsi="Ubuntu" w:cs="Calibri"/>
              </w:rPr>
              <w:t xml:space="preserve"> Certified Sentry &amp; Security Specialist (100)</w:t>
            </w:r>
          </w:p>
          <w:p w14:paraId="297F1B3F" w14:textId="77777777" w:rsidR="00F309A8" w:rsidRPr="00D54583" w:rsidRDefault="00663CF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hyperlink r:id="rId12" w:history="1">
              <w:proofErr w:type="spellStart"/>
              <w:r w:rsidR="00F309A8" w:rsidRPr="00544DAC">
                <w:rPr>
                  <w:rStyle w:val="Hyperlink"/>
                  <w:rFonts w:ascii="Ubuntu" w:hAnsi="Ubuntu" w:cs="Calibri"/>
                </w:rPr>
                <w:t>CodeAcadamy</w:t>
              </w:r>
              <w:proofErr w:type="spellEnd"/>
            </w:hyperlink>
            <w:r w:rsidR="00F309A8" w:rsidRPr="00D54583">
              <w:rPr>
                <w:rFonts w:ascii="Ubuntu" w:hAnsi="Ubuntu" w:cs="Calibri"/>
              </w:rPr>
              <w:t xml:space="preserve"> - </w:t>
            </w:r>
            <w:r w:rsidR="00F309A8" w:rsidRPr="00B96335">
              <w:rPr>
                <w:rFonts w:ascii="Ubuntu" w:hAnsi="Ubuntu" w:cs="Calibri"/>
                <w:b/>
              </w:rPr>
              <w:t>Python</w:t>
            </w:r>
            <w:r w:rsidR="00F309A8" w:rsidRPr="00D54583">
              <w:rPr>
                <w:rFonts w:ascii="Ubuntu" w:hAnsi="Ubuntu" w:cs="Calibri"/>
              </w:rPr>
              <w:t>, Ruby, Git, Shell</w:t>
            </w:r>
          </w:p>
          <w:p w14:paraId="0C450D71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B96335">
              <w:rPr>
                <w:rFonts w:ascii="Ubuntu" w:hAnsi="Ubuntu" w:cs="Calibri"/>
                <w:b/>
              </w:rPr>
              <w:t>Apple</w:t>
            </w:r>
            <w:r w:rsidRPr="00D54583">
              <w:rPr>
                <w:rFonts w:ascii="Ubuntu" w:hAnsi="Ubuntu" w:cs="Calibri"/>
              </w:rPr>
              <w:t xml:space="preserve"> Certified Trainer (</w:t>
            </w:r>
            <w:r w:rsidRPr="00B96335">
              <w:rPr>
                <w:rFonts w:ascii="Ubuntu" w:hAnsi="Ubuntu" w:cs="Calibri"/>
                <w:b/>
              </w:rPr>
              <w:t>iOS, MacOS</w:t>
            </w:r>
            <w:r w:rsidRPr="00D54583">
              <w:rPr>
                <w:rFonts w:ascii="Ubuntu" w:hAnsi="Ubuntu" w:cs="Calibri"/>
              </w:rPr>
              <w:t>, T1 &amp; T2)</w:t>
            </w:r>
          </w:p>
          <w:p w14:paraId="50215B73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EMM Platforms - </w:t>
            </w:r>
            <w:r w:rsidRPr="00B96335">
              <w:rPr>
                <w:rFonts w:ascii="Ubuntu" w:hAnsi="Ubuntu" w:cs="Calibri"/>
                <w:b/>
              </w:rPr>
              <w:t xml:space="preserve">AirWatch, MobileIron, </w:t>
            </w:r>
            <w:proofErr w:type="spellStart"/>
            <w:r w:rsidRPr="00B96335">
              <w:rPr>
                <w:rFonts w:ascii="Ubuntu" w:hAnsi="Ubuntu" w:cs="Calibri"/>
                <w:b/>
              </w:rPr>
              <w:t>Soti</w:t>
            </w:r>
            <w:proofErr w:type="spellEnd"/>
            <w:r w:rsidRPr="00B96335">
              <w:rPr>
                <w:rFonts w:ascii="Ubuntu" w:hAnsi="Ubuntu" w:cs="Calibri"/>
                <w:b/>
              </w:rPr>
              <w:t xml:space="preserve">, MaaS360, </w:t>
            </w:r>
            <w:proofErr w:type="spellStart"/>
            <w:r w:rsidRPr="00B96335">
              <w:rPr>
                <w:rFonts w:ascii="Ubuntu" w:hAnsi="Ubuntu" w:cs="Calibri"/>
                <w:b/>
              </w:rPr>
              <w:t>InTune</w:t>
            </w:r>
            <w:proofErr w:type="spellEnd"/>
            <w:r w:rsidRPr="00B96335">
              <w:rPr>
                <w:rFonts w:ascii="Ubuntu" w:hAnsi="Ubuntu" w:cs="Calibri"/>
                <w:b/>
              </w:rPr>
              <w:t>, BES, Good, Citrix</w:t>
            </w:r>
          </w:p>
          <w:p w14:paraId="2ABE3BD9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Operating Systems - Windows, MacOS, Ubuntu, </w:t>
            </w:r>
            <w:r w:rsidRPr="00B96335">
              <w:rPr>
                <w:rFonts w:ascii="Ubuntu" w:hAnsi="Ubuntu" w:cs="Calibri"/>
                <w:b/>
              </w:rPr>
              <w:t>iOS</w:t>
            </w:r>
            <w:r w:rsidRPr="00D54583">
              <w:rPr>
                <w:rFonts w:ascii="Ubuntu" w:hAnsi="Ubuntu" w:cs="Calibri"/>
              </w:rPr>
              <w:t xml:space="preserve">, </w:t>
            </w:r>
            <w:r w:rsidRPr="00B96335">
              <w:rPr>
                <w:rFonts w:ascii="Ubuntu" w:hAnsi="Ubuntu" w:cs="Calibri"/>
                <w:b/>
              </w:rPr>
              <w:t>Android</w:t>
            </w:r>
            <w:r w:rsidRPr="00D54583">
              <w:rPr>
                <w:rFonts w:ascii="Ubuntu" w:hAnsi="Ubuntu" w:cs="Calibri"/>
              </w:rPr>
              <w:t xml:space="preserve">, Windows Mobile, </w:t>
            </w:r>
            <w:proofErr w:type="spellStart"/>
            <w:r w:rsidRPr="00D54583">
              <w:rPr>
                <w:rFonts w:ascii="Ubuntu" w:hAnsi="Ubuntu" w:cs="Calibri"/>
              </w:rPr>
              <w:t>WinMo</w:t>
            </w:r>
            <w:proofErr w:type="spellEnd"/>
            <w:r w:rsidRPr="00D54583">
              <w:rPr>
                <w:rFonts w:ascii="Ubuntu" w:hAnsi="Ubuntu" w:cs="Calibri"/>
              </w:rPr>
              <w:t xml:space="preserve"> Legacy</w:t>
            </w:r>
          </w:p>
          <w:p w14:paraId="5F0AAAFA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Messaging - Exchange, </w:t>
            </w:r>
            <w:r w:rsidRPr="00B96335">
              <w:rPr>
                <w:rFonts w:ascii="Ubuntu" w:hAnsi="Ubuntu" w:cs="Calibri"/>
                <w:b/>
              </w:rPr>
              <w:t>O365</w:t>
            </w:r>
            <w:r w:rsidRPr="00D54583">
              <w:rPr>
                <w:rFonts w:ascii="Ubuntu" w:hAnsi="Ubuntu" w:cs="Calibri"/>
              </w:rPr>
              <w:t xml:space="preserve">, </w:t>
            </w:r>
            <w:proofErr w:type="spellStart"/>
            <w:r w:rsidRPr="00B96335">
              <w:rPr>
                <w:rFonts w:ascii="Ubuntu" w:hAnsi="Ubuntu" w:cs="Calibri"/>
                <w:b/>
              </w:rPr>
              <w:t>GSuite</w:t>
            </w:r>
            <w:proofErr w:type="spellEnd"/>
            <w:r w:rsidRPr="00D54583">
              <w:rPr>
                <w:rFonts w:ascii="Ubuntu" w:hAnsi="Ubuntu" w:cs="Calibri"/>
              </w:rPr>
              <w:t>, Lotus</w:t>
            </w:r>
            <w:r w:rsidR="00B96335">
              <w:rPr>
                <w:rFonts w:ascii="Ubuntu" w:hAnsi="Ubuntu" w:cs="Calibri"/>
              </w:rPr>
              <w:t xml:space="preserve"> </w:t>
            </w:r>
            <w:r w:rsidRPr="00D54583">
              <w:rPr>
                <w:rFonts w:ascii="Ubuntu" w:hAnsi="Ubuntu" w:cs="Calibri"/>
              </w:rPr>
              <w:t>Notes</w:t>
            </w:r>
            <w:r w:rsidR="00B96335">
              <w:rPr>
                <w:rFonts w:ascii="Ubuntu" w:hAnsi="Ubuntu" w:cs="Calibri"/>
              </w:rPr>
              <w:t xml:space="preserve"> </w:t>
            </w:r>
            <w:r w:rsidRPr="00D54583">
              <w:rPr>
                <w:rFonts w:ascii="Ubuntu" w:hAnsi="Ubuntu" w:cs="Calibri"/>
              </w:rPr>
              <w:t>/</w:t>
            </w:r>
            <w:r w:rsidR="00B96335">
              <w:rPr>
                <w:rFonts w:ascii="Ubuntu" w:hAnsi="Ubuntu" w:cs="Calibri"/>
              </w:rPr>
              <w:t xml:space="preserve"> </w:t>
            </w:r>
            <w:r w:rsidRPr="00D54583">
              <w:rPr>
                <w:rFonts w:ascii="Ubuntu" w:hAnsi="Ubuntu" w:cs="Calibri"/>
              </w:rPr>
              <w:t>Domino</w:t>
            </w:r>
            <w:r w:rsidR="00B96335">
              <w:rPr>
                <w:rFonts w:ascii="Ubuntu" w:hAnsi="Ubuntu" w:cs="Calibri"/>
              </w:rPr>
              <w:t xml:space="preserve"> </w:t>
            </w:r>
            <w:r w:rsidRPr="00D54583">
              <w:rPr>
                <w:rFonts w:ascii="Ubuntu" w:hAnsi="Ubuntu" w:cs="Calibri"/>
              </w:rPr>
              <w:t>/</w:t>
            </w:r>
            <w:r w:rsidR="00B96335">
              <w:rPr>
                <w:rFonts w:ascii="Ubuntu" w:hAnsi="Ubuntu" w:cs="Calibri"/>
              </w:rPr>
              <w:t xml:space="preserve"> </w:t>
            </w:r>
            <w:r w:rsidRPr="00D54583">
              <w:rPr>
                <w:rFonts w:ascii="Ubuntu" w:hAnsi="Ubuntu" w:cs="Calibri"/>
              </w:rPr>
              <w:t xml:space="preserve">Traveler, IMAP, POP </w:t>
            </w:r>
          </w:p>
          <w:p w14:paraId="374E2D09" w14:textId="77777777" w:rsidR="00F309A8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Server Technology - Windows Server 2008+, IIS7+ CentOS, Apache, AWS, </w:t>
            </w:r>
            <w:proofErr w:type="spellStart"/>
            <w:r w:rsidRPr="00D54583">
              <w:rPr>
                <w:rFonts w:ascii="Ubuntu" w:hAnsi="Ubuntu" w:cs="Calibri"/>
              </w:rPr>
              <w:t>vMWare</w:t>
            </w:r>
            <w:proofErr w:type="spellEnd"/>
            <w:r w:rsidRPr="00D54583">
              <w:rPr>
                <w:rFonts w:ascii="Ubuntu" w:hAnsi="Ubuntu" w:cs="Calibri"/>
              </w:rPr>
              <w:t xml:space="preserve"> vCenter/vSphere, Oracle VirtualBox</w:t>
            </w:r>
          </w:p>
          <w:p w14:paraId="4D22818B" w14:textId="77777777" w:rsidR="003D1B71" w:rsidRPr="00D54583" w:rsidRDefault="00F309A8" w:rsidP="006A218D">
            <w:pPr>
              <w:pStyle w:val="ListParagraph"/>
              <w:numPr>
                <w:ilvl w:val="0"/>
                <w:numId w:val="7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Productivity Platforms - Atlassian Suite (Jira, Confluence, Stash/Bitbucket), </w:t>
            </w:r>
            <w:proofErr w:type="spellStart"/>
            <w:r w:rsidRPr="00D54583">
              <w:rPr>
                <w:rFonts w:ascii="Ubuntu" w:hAnsi="Ubuntu" w:cs="Calibri"/>
              </w:rPr>
              <w:t>GSuite</w:t>
            </w:r>
            <w:proofErr w:type="spellEnd"/>
            <w:r w:rsidRPr="00D54583">
              <w:rPr>
                <w:rFonts w:ascii="Ubuntu" w:hAnsi="Ubuntu" w:cs="Calibri"/>
              </w:rPr>
              <w:t>, Lotus Domino/Notes, Phabricator, MS Office</w:t>
            </w:r>
          </w:p>
          <w:p w14:paraId="3FD09214" w14:textId="77777777" w:rsidR="006A218D" w:rsidRPr="00D54583" w:rsidRDefault="006A218D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</w:p>
          <w:p w14:paraId="3F80E846" w14:textId="77777777" w:rsidR="006A218D" w:rsidRPr="00D54583" w:rsidRDefault="006A218D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</w:p>
          <w:p w14:paraId="4F5BAB8E" w14:textId="77777777" w:rsidR="003D1B71" w:rsidRPr="00D54583" w:rsidRDefault="006A218D" w:rsidP="00AC6C7E">
            <w:pPr>
              <w:pStyle w:val="Heading2"/>
              <w:rPr>
                <w:rFonts w:ascii="Ubuntu" w:hAnsi="Ubuntu" w:cs="Calibri"/>
                <w:color w:val="0072C7"/>
              </w:rPr>
            </w:pPr>
            <w:r w:rsidRPr="00D54583">
              <w:rPr>
                <w:rFonts w:ascii="Ubuntu" w:hAnsi="Ubuntu" w:cs="Calibri"/>
                <w:color w:val="0072C7"/>
              </w:rPr>
              <w:lastRenderedPageBreak/>
              <w:t>Employment</w:t>
            </w:r>
          </w:p>
          <w:p w14:paraId="0AD15688" w14:textId="77777777" w:rsidR="00544DAC" w:rsidRDefault="00B96335" w:rsidP="006A218D">
            <w:pPr>
              <w:rPr>
                <w:rFonts w:ascii="Ubuntu" w:hAnsi="Ubuntu" w:cs="Calibri"/>
                <w:b/>
              </w:rPr>
            </w:pPr>
            <w:r w:rsidRPr="00B96335">
              <w:rPr>
                <w:rFonts w:ascii="Ubuntu" w:hAnsi="Ubuntu" w:cs="Calibri"/>
                <w:b/>
              </w:rPr>
              <w:t>2019-Current</w:t>
            </w:r>
            <w:r w:rsidR="006A218D" w:rsidRPr="00B96335">
              <w:rPr>
                <w:rFonts w:ascii="Ubuntu" w:hAnsi="Ubuntu" w:cs="Calibri"/>
                <w:b/>
              </w:rPr>
              <w:t xml:space="preserve">: Mobility Consultant </w:t>
            </w:r>
          </w:p>
          <w:p w14:paraId="1BF1611F" w14:textId="77777777" w:rsidR="006A218D" w:rsidRPr="00B96335" w:rsidRDefault="006A218D" w:rsidP="006A218D">
            <w:pPr>
              <w:rPr>
                <w:rFonts w:ascii="Ubuntu" w:hAnsi="Ubuntu" w:cs="Calibri"/>
                <w:b/>
              </w:rPr>
            </w:pPr>
            <w:r w:rsidRPr="00B96335">
              <w:rPr>
                <w:rFonts w:ascii="Ubuntu" w:hAnsi="Ubuntu" w:cs="Calibri"/>
                <w:b/>
              </w:rPr>
              <w:t>– Albertsons / Safeway via ASG</w:t>
            </w:r>
            <w:r w:rsidR="00544DAC">
              <w:rPr>
                <w:rFonts w:ascii="Ubuntu" w:hAnsi="Ubuntu" w:cs="Calibri"/>
                <w:b/>
              </w:rPr>
              <w:t xml:space="preserve"> – Livermore, CA</w:t>
            </w:r>
          </w:p>
          <w:p w14:paraId="1627A134" w14:textId="77777777" w:rsidR="006A218D" w:rsidRPr="00D54583" w:rsidRDefault="006A218D" w:rsidP="006A218D">
            <w:pPr>
              <w:rPr>
                <w:rFonts w:ascii="Ubuntu" w:hAnsi="Ubuntu" w:cs="Calibri"/>
              </w:rPr>
            </w:pPr>
          </w:p>
          <w:p w14:paraId="0960118C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Architect and engineer a Rugged Android POS Solution using Zebra Android 7(N) Devices, </w:t>
            </w:r>
            <w:proofErr w:type="spellStart"/>
            <w:r w:rsidRPr="00D54583">
              <w:rPr>
                <w:rFonts w:ascii="Ubuntu" w:hAnsi="Ubuntu" w:cs="Calibri"/>
              </w:rPr>
              <w:t>Wavelink</w:t>
            </w:r>
            <w:proofErr w:type="spellEnd"/>
            <w:r w:rsidRPr="00D54583">
              <w:rPr>
                <w:rFonts w:ascii="Ubuntu" w:hAnsi="Ubuntu" w:cs="Calibri"/>
              </w:rPr>
              <w:t xml:space="preserve"> Avalanche and Custom App deployment for ~2400 stores.</w:t>
            </w:r>
          </w:p>
          <w:p w14:paraId="458DF08A" w14:textId="77777777" w:rsidR="006A218D" w:rsidRPr="00D54583" w:rsidRDefault="006A218D" w:rsidP="006A218D">
            <w:pPr>
              <w:pStyle w:val="ListParagraph"/>
              <w:numPr>
                <w:ilvl w:val="1"/>
                <w:numId w:val="6"/>
              </w:numPr>
              <w:rPr>
                <w:rFonts w:ascii="Ubuntu" w:hAnsi="Ubuntu" w:cs="Calibri"/>
              </w:rPr>
            </w:pPr>
            <w:r w:rsidRPr="009856AF">
              <w:rPr>
                <w:rFonts w:ascii="Ubuntu" w:hAnsi="Ubuntu" w:cs="Calibri"/>
                <w:b/>
              </w:rPr>
              <w:t>Ivanti (</w:t>
            </w:r>
            <w:proofErr w:type="spellStart"/>
            <w:r w:rsidRPr="009856AF">
              <w:rPr>
                <w:rFonts w:ascii="Ubuntu" w:hAnsi="Ubuntu" w:cs="Calibri"/>
                <w:b/>
              </w:rPr>
              <w:t>Wavelink</w:t>
            </w:r>
            <w:proofErr w:type="spellEnd"/>
            <w:r w:rsidRPr="009856AF">
              <w:rPr>
                <w:rFonts w:ascii="Ubuntu" w:hAnsi="Ubuntu" w:cs="Calibri"/>
                <w:b/>
              </w:rPr>
              <w:t>) Avalanche</w:t>
            </w:r>
            <w:r w:rsidRPr="00D54583">
              <w:rPr>
                <w:rFonts w:ascii="Ubuntu" w:hAnsi="Ubuntu" w:cs="Calibri"/>
              </w:rPr>
              <w:t xml:space="preserve"> SME</w:t>
            </w:r>
          </w:p>
          <w:p w14:paraId="7151BF50" w14:textId="77777777" w:rsidR="006A218D" w:rsidRPr="00D54583" w:rsidRDefault="006A218D" w:rsidP="006A218D">
            <w:pPr>
              <w:pStyle w:val="ListParagraph"/>
              <w:numPr>
                <w:ilvl w:val="1"/>
                <w:numId w:val="6"/>
              </w:numPr>
              <w:rPr>
                <w:rFonts w:ascii="Ubuntu" w:hAnsi="Ubuntu" w:cs="Calibri"/>
              </w:rPr>
            </w:pPr>
            <w:r w:rsidRPr="009856AF">
              <w:rPr>
                <w:rFonts w:ascii="Ubuntu" w:hAnsi="Ubuntu" w:cs="Calibri"/>
                <w:b/>
              </w:rPr>
              <w:t xml:space="preserve">Zebra </w:t>
            </w:r>
            <w:proofErr w:type="spellStart"/>
            <w:r w:rsidRPr="009856AF">
              <w:rPr>
                <w:rFonts w:ascii="Ubuntu" w:hAnsi="Ubuntu" w:cs="Calibri"/>
                <w:b/>
              </w:rPr>
              <w:t>StageNow</w:t>
            </w:r>
            <w:proofErr w:type="spellEnd"/>
            <w:r w:rsidRPr="00D54583">
              <w:rPr>
                <w:rFonts w:ascii="Ubuntu" w:hAnsi="Ubuntu" w:cs="Calibri"/>
              </w:rPr>
              <w:t xml:space="preserve"> SME</w:t>
            </w:r>
          </w:p>
          <w:p w14:paraId="68255074" w14:textId="77777777" w:rsidR="006A218D" w:rsidRPr="00D54583" w:rsidRDefault="006A218D" w:rsidP="006A218D">
            <w:pPr>
              <w:rPr>
                <w:rFonts w:ascii="Ubuntu" w:hAnsi="Ubuntu" w:cs="Calibri"/>
              </w:rPr>
            </w:pPr>
          </w:p>
          <w:p w14:paraId="7A8C5DA9" w14:textId="77777777" w:rsidR="00544DAC" w:rsidRPr="00544DAC" w:rsidRDefault="006A218D" w:rsidP="006A218D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2017-2019: Systems Engineer II</w:t>
            </w:r>
            <w:r w:rsidR="00544DAC" w:rsidRPr="00544DAC">
              <w:rPr>
                <w:rFonts w:ascii="Ubuntu" w:hAnsi="Ubuntu" w:cs="Calibri"/>
                <w:b/>
              </w:rPr>
              <w:t xml:space="preserve"> </w:t>
            </w:r>
          </w:p>
          <w:p w14:paraId="75F20F55" w14:textId="77777777" w:rsidR="006A218D" w:rsidRPr="00544DAC" w:rsidRDefault="00544DAC" w:rsidP="006A218D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-</w:t>
            </w:r>
            <w:r w:rsidR="006A218D" w:rsidRPr="00544DAC">
              <w:rPr>
                <w:rFonts w:ascii="Ubuntu" w:hAnsi="Ubuntu" w:cs="Calibri"/>
                <w:b/>
              </w:rPr>
              <w:t xml:space="preserve"> Uber Technologies Inc.</w:t>
            </w:r>
            <w:r w:rsidRPr="00544DAC">
              <w:rPr>
                <w:rFonts w:ascii="Ubuntu" w:hAnsi="Ubuntu" w:cs="Calibri"/>
                <w:b/>
              </w:rPr>
              <w:t xml:space="preserve"> – San Francisco, CA</w:t>
            </w:r>
          </w:p>
          <w:p w14:paraId="6243224B" w14:textId="77777777" w:rsidR="006A218D" w:rsidRPr="00D54583" w:rsidRDefault="006A218D" w:rsidP="006A218D">
            <w:pPr>
              <w:rPr>
                <w:rFonts w:ascii="Ubuntu" w:hAnsi="Ubuntu" w:cs="Calibri"/>
              </w:rPr>
            </w:pPr>
          </w:p>
          <w:p w14:paraId="44877F2C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Mobility Thought Leader for Client Platform Engineering Team.</w:t>
            </w:r>
          </w:p>
          <w:p w14:paraId="1D26925A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Mobile Platform &amp; Device Security Engineering</w:t>
            </w:r>
          </w:p>
          <w:p w14:paraId="6BC95897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9856AF">
              <w:rPr>
                <w:rFonts w:ascii="Ubuntu" w:hAnsi="Ubuntu" w:cs="Calibri"/>
                <w:b/>
              </w:rPr>
              <w:t>AirWatch</w:t>
            </w:r>
            <w:r w:rsidRPr="00D54583">
              <w:rPr>
                <w:rFonts w:ascii="Ubuntu" w:hAnsi="Ubuntu" w:cs="Calibri"/>
              </w:rPr>
              <w:t xml:space="preserve"> Architecture &amp; Engineering</w:t>
            </w:r>
          </w:p>
          <w:p w14:paraId="26588727" w14:textId="77777777" w:rsidR="006A218D" w:rsidRPr="00D54583" w:rsidRDefault="006A218D" w:rsidP="00D54583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9856AF">
              <w:rPr>
                <w:rFonts w:ascii="Ubuntu" w:hAnsi="Ubuntu" w:cs="Calibri"/>
                <w:b/>
              </w:rPr>
              <w:t>Samsung</w:t>
            </w:r>
            <w:r w:rsidRPr="00D54583">
              <w:rPr>
                <w:rFonts w:ascii="Ubuntu" w:hAnsi="Ubuntu" w:cs="Calibri"/>
              </w:rPr>
              <w:t xml:space="preserve"> </w:t>
            </w:r>
            <w:r w:rsidRPr="009856AF">
              <w:rPr>
                <w:rFonts w:ascii="Ubuntu" w:hAnsi="Ubuntu" w:cs="Calibri"/>
                <w:b/>
              </w:rPr>
              <w:t>KME</w:t>
            </w:r>
            <w:r w:rsidRPr="00D54583">
              <w:rPr>
                <w:rFonts w:ascii="Ubuntu" w:hAnsi="Ubuntu" w:cs="Calibri"/>
              </w:rPr>
              <w:t xml:space="preserve"> </w:t>
            </w:r>
            <w:r w:rsidR="00D54583" w:rsidRPr="00D54583">
              <w:rPr>
                <w:rFonts w:ascii="Ubuntu" w:hAnsi="Ubuntu" w:cs="Calibri"/>
              </w:rPr>
              <w:t xml:space="preserve">&amp; </w:t>
            </w:r>
            <w:r w:rsidRPr="009856AF">
              <w:rPr>
                <w:rFonts w:ascii="Ubuntu" w:hAnsi="Ubuntu" w:cs="Calibri"/>
                <w:b/>
              </w:rPr>
              <w:t>Apple</w:t>
            </w:r>
            <w:r w:rsidRPr="00D54583">
              <w:rPr>
                <w:rFonts w:ascii="Ubuntu" w:hAnsi="Ubuntu" w:cs="Calibri"/>
              </w:rPr>
              <w:t xml:space="preserve"> </w:t>
            </w:r>
            <w:r w:rsidRPr="009856AF">
              <w:rPr>
                <w:rFonts w:ascii="Ubuntu" w:hAnsi="Ubuntu" w:cs="Calibri"/>
                <w:b/>
              </w:rPr>
              <w:t>DEP</w:t>
            </w:r>
            <w:r w:rsidRPr="00D54583">
              <w:rPr>
                <w:rFonts w:ascii="Ubuntu" w:hAnsi="Ubuntu" w:cs="Calibri"/>
              </w:rPr>
              <w:t xml:space="preserve"> Administrator</w:t>
            </w:r>
          </w:p>
          <w:p w14:paraId="2D45A508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EMM </w:t>
            </w:r>
            <w:r w:rsidRPr="009856AF">
              <w:rPr>
                <w:rFonts w:ascii="Ubuntu" w:hAnsi="Ubuntu" w:cs="Calibri"/>
                <w:b/>
              </w:rPr>
              <w:t>Analytics</w:t>
            </w:r>
            <w:r w:rsidRPr="00D54583">
              <w:rPr>
                <w:rFonts w:ascii="Ubuntu" w:hAnsi="Ubuntu" w:cs="Calibri"/>
              </w:rPr>
              <w:t xml:space="preserve">, Insights, Intelligence, &amp; </w:t>
            </w:r>
            <w:r w:rsidRPr="009856AF">
              <w:rPr>
                <w:rFonts w:ascii="Ubuntu" w:hAnsi="Ubuntu" w:cs="Calibri"/>
                <w:b/>
              </w:rPr>
              <w:t>Reporting</w:t>
            </w:r>
          </w:p>
          <w:p w14:paraId="63D8F0C8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EMM </w:t>
            </w:r>
            <w:r w:rsidRPr="009856AF">
              <w:rPr>
                <w:rFonts w:ascii="Ubuntu" w:hAnsi="Ubuntu" w:cs="Calibri"/>
                <w:b/>
              </w:rPr>
              <w:t>Automation</w:t>
            </w:r>
            <w:r w:rsidRPr="00D54583">
              <w:rPr>
                <w:rFonts w:ascii="Ubuntu" w:hAnsi="Ubuntu" w:cs="Calibri"/>
              </w:rPr>
              <w:t xml:space="preserve"> &amp; Python </w:t>
            </w:r>
            <w:r w:rsidRPr="009856AF">
              <w:rPr>
                <w:rFonts w:ascii="Ubuntu" w:hAnsi="Ubuntu" w:cs="Calibri"/>
                <w:b/>
              </w:rPr>
              <w:t>API</w:t>
            </w:r>
            <w:r w:rsidRPr="00D54583">
              <w:rPr>
                <w:rFonts w:ascii="Ubuntu" w:hAnsi="Ubuntu" w:cs="Calibri"/>
              </w:rPr>
              <w:t xml:space="preserve"> Development</w:t>
            </w:r>
          </w:p>
          <w:p w14:paraId="149A106F" w14:textId="77777777" w:rsidR="006A218D" w:rsidRPr="00D54583" w:rsidRDefault="006A218D" w:rsidP="006A218D">
            <w:pPr>
              <w:pStyle w:val="ListParagraph"/>
              <w:numPr>
                <w:ilvl w:val="0"/>
                <w:numId w:val="6"/>
              </w:numPr>
              <w:rPr>
                <w:rFonts w:ascii="Ubuntu" w:hAnsi="Ubuntu" w:cs="Calibri"/>
              </w:rPr>
            </w:pPr>
            <w:r w:rsidRPr="009856AF">
              <w:rPr>
                <w:rFonts w:ascii="Ubuntu" w:hAnsi="Ubuntu" w:cs="Calibri"/>
                <w:b/>
              </w:rPr>
              <w:t>Documentation</w:t>
            </w:r>
            <w:r w:rsidRPr="00D54583">
              <w:rPr>
                <w:rFonts w:ascii="Ubuntu" w:hAnsi="Ubuntu" w:cs="Calibri"/>
              </w:rPr>
              <w:t xml:space="preserve"> SME</w:t>
            </w:r>
          </w:p>
          <w:p w14:paraId="75753BC0" w14:textId="77777777" w:rsidR="006A218D" w:rsidRPr="00D54583" w:rsidRDefault="006A218D" w:rsidP="006A218D">
            <w:pPr>
              <w:rPr>
                <w:rFonts w:ascii="Ubuntu" w:hAnsi="Ubuntu" w:cs="Calibri"/>
              </w:rPr>
            </w:pPr>
          </w:p>
          <w:p w14:paraId="2D823541" w14:textId="77777777" w:rsidR="00544DAC" w:rsidRPr="00544DAC" w:rsidRDefault="006A218D" w:rsidP="006A218D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2016-2017: Consulting Engineer</w:t>
            </w:r>
          </w:p>
          <w:p w14:paraId="7741C5DE" w14:textId="77777777" w:rsidR="006A218D" w:rsidRPr="00544DAC" w:rsidRDefault="00544DAC" w:rsidP="006A218D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 xml:space="preserve">- </w:t>
            </w:r>
            <w:r w:rsidR="006A218D" w:rsidRPr="00544DAC">
              <w:rPr>
                <w:rFonts w:ascii="Ubuntu" w:hAnsi="Ubuntu" w:cs="Calibri"/>
                <w:b/>
              </w:rPr>
              <w:t xml:space="preserve">Southwest Airlines </w:t>
            </w:r>
            <w:r w:rsidRPr="00544DAC">
              <w:rPr>
                <w:rFonts w:ascii="Ubuntu" w:hAnsi="Ubuntu" w:cs="Calibri"/>
                <w:b/>
              </w:rPr>
              <w:t>via</w:t>
            </w:r>
            <w:r w:rsidR="006A218D" w:rsidRPr="00544DAC">
              <w:rPr>
                <w:rFonts w:ascii="Ubuntu" w:hAnsi="Ubuntu" w:cs="Calibri"/>
                <w:b/>
              </w:rPr>
              <w:t xml:space="preserve"> Genesis10</w:t>
            </w:r>
            <w:r w:rsidRPr="00544DAC">
              <w:rPr>
                <w:rFonts w:ascii="Ubuntu" w:hAnsi="Ubuntu" w:cs="Calibri"/>
                <w:b/>
              </w:rPr>
              <w:t xml:space="preserve"> – Dallas, TX</w:t>
            </w:r>
          </w:p>
          <w:p w14:paraId="3150CBE3" w14:textId="77777777" w:rsidR="00CF1511" w:rsidRPr="00D54583" w:rsidRDefault="00CF1511" w:rsidP="006A218D">
            <w:pPr>
              <w:rPr>
                <w:rFonts w:ascii="Ubuntu" w:hAnsi="Ubuntu" w:cs="Calibri"/>
              </w:rPr>
            </w:pPr>
          </w:p>
          <w:p w14:paraId="03AA8F39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Consulting on all EMFT Projects</w:t>
            </w:r>
          </w:p>
          <w:p w14:paraId="41452352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Architect &amp; deliver EMM solutions to solve various business needs</w:t>
            </w:r>
          </w:p>
          <w:p w14:paraId="1468E1AD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Android / </w:t>
            </w:r>
            <w:r w:rsidRPr="00B526A2">
              <w:rPr>
                <w:rFonts w:ascii="Ubuntu" w:hAnsi="Ubuntu" w:cs="Calibri"/>
                <w:b/>
              </w:rPr>
              <w:t>Android for Work</w:t>
            </w:r>
            <w:r w:rsidRPr="00D54583">
              <w:rPr>
                <w:rFonts w:ascii="Ubuntu" w:hAnsi="Ubuntu" w:cs="Calibri"/>
              </w:rPr>
              <w:t xml:space="preserve"> / G Suite - SME</w:t>
            </w:r>
          </w:p>
          <w:p w14:paraId="16A65802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Consult on hardware solutions</w:t>
            </w:r>
          </w:p>
          <w:p w14:paraId="068AF403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Consult on software / application solutions</w:t>
            </w:r>
          </w:p>
          <w:p w14:paraId="1BBFBBCF" w14:textId="77777777" w:rsidR="006A218D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Enterprise Application Signing</w:t>
            </w:r>
          </w:p>
          <w:p w14:paraId="2594A7D4" w14:textId="77777777" w:rsidR="003D1B71" w:rsidRPr="00D54583" w:rsidRDefault="006A218D" w:rsidP="00CF1511">
            <w:pPr>
              <w:pStyle w:val="ListParagraph"/>
              <w:numPr>
                <w:ilvl w:val="0"/>
                <w:numId w:val="8"/>
              </w:num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Troubleshooting high severity (T4) EMM problem reports</w:t>
            </w:r>
          </w:p>
          <w:p w14:paraId="52F72943" w14:textId="77777777" w:rsidR="00CF1511" w:rsidRPr="00D54583" w:rsidRDefault="00CF1511" w:rsidP="00CF1511">
            <w:pPr>
              <w:rPr>
                <w:rFonts w:ascii="Ubuntu" w:hAnsi="Ubuntu" w:cs="Calibri"/>
              </w:rPr>
            </w:pPr>
          </w:p>
          <w:p w14:paraId="6EF6C07C" w14:textId="77777777" w:rsidR="00544DAC" w:rsidRPr="00544DAC" w:rsidRDefault="00CF1511" w:rsidP="00CF1511">
            <w:pPr>
              <w:ind w:right="548"/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>2016-2017: Mobility Apps Support Engineer</w:t>
            </w:r>
            <w:r w:rsidR="00544DAC" w:rsidRPr="00544DAC">
              <w:rPr>
                <w:rFonts w:ascii="Ubuntu" w:hAnsi="Ubuntu"/>
                <w:b/>
              </w:rPr>
              <w:t xml:space="preserve"> </w:t>
            </w:r>
          </w:p>
          <w:p w14:paraId="0B434A63" w14:textId="77777777" w:rsidR="00CF1511" w:rsidRPr="00544DAC" w:rsidRDefault="00544DAC" w:rsidP="00CF1511">
            <w:pPr>
              <w:ind w:right="548"/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 xml:space="preserve">- </w:t>
            </w:r>
            <w:r w:rsidR="00CF1511" w:rsidRPr="00544DAC">
              <w:rPr>
                <w:rFonts w:ascii="Ubuntu" w:hAnsi="Ubuntu"/>
                <w:b/>
              </w:rPr>
              <w:t>Liquid Environmental Solutions</w:t>
            </w:r>
            <w:r w:rsidRPr="00544DAC">
              <w:rPr>
                <w:rFonts w:ascii="Ubuntu" w:hAnsi="Ubuntu"/>
                <w:b/>
              </w:rPr>
              <w:t xml:space="preserve"> – Dallas, TX</w:t>
            </w:r>
          </w:p>
          <w:p w14:paraId="2F897CD3" w14:textId="77777777" w:rsidR="00CF1511" w:rsidRPr="00D54583" w:rsidRDefault="00CF1511" w:rsidP="00CF1511">
            <w:pPr>
              <w:ind w:right="548"/>
              <w:rPr>
                <w:rFonts w:ascii="Ubuntu" w:hAnsi="Ubuntu"/>
                <w:sz w:val="20"/>
              </w:rPr>
            </w:pPr>
          </w:p>
          <w:p w14:paraId="488681B8" w14:textId="77777777" w:rsidR="00CF1511" w:rsidRPr="00D54583" w:rsidRDefault="00CF1511" w:rsidP="00CF1511">
            <w:pPr>
              <w:pStyle w:val="ListParagraph"/>
              <w:numPr>
                <w:ilvl w:val="0"/>
                <w:numId w:val="11"/>
              </w:numPr>
              <w:ind w:left="360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 xml:space="preserve">Liquid Enviro was the first customer to Integrate </w:t>
            </w:r>
            <w:proofErr w:type="spellStart"/>
            <w:r w:rsidRPr="00B526A2">
              <w:rPr>
                <w:rFonts w:ascii="Ubuntu" w:hAnsi="Ubuntu"/>
                <w:b/>
              </w:rPr>
              <w:t>PeopleNet</w:t>
            </w:r>
            <w:proofErr w:type="spellEnd"/>
            <w:r w:rsidRPr="00D54583">
              <w:rPr>
                <w:rFonts w:ascii="Ubuntu" w:hAnsi="Ubuntu"/>
              </w:rPr>
              <w:t xml:space="preserve"> &amp; </w:t>
            </w:r>
            <w:r w:rsidRPr="00B526A2">
              <w:rPr>
                <w:rFonts w:ascii="Ubuntu" w:hAnsi="Ubuntu"/>
                <w:b/>
              </w:rPr>
              <w:t>SOTI MobiControl</w:t>
            </w:r>
            <w:r w:rsidRPr="00D54583">
              <w:rPr>
                <w:rFonts w:ascii="Ubuntu" w:hAnsi="Ubuntu"/>
              </w:rPr>
              <w:t xml:space="preserve"> </w:t>
            </w:r>
          </w:p>
          <w:p w14:paraId="6B2B4C3A" w14:textId="77777777" w:rsidR="00CF1511" w:rsidRPr="00D54583" w:rsidRDefault="00CF1511" w:rsidP="00CF1511">
            <w:pPr>
              <w:pStyle w:val="ListParagraph"/>
              <w:numPr>
                <w:ilvl w:val="0"/>
                <w:numId w:val="11"/>
              </w:numPr>
              <w:ind w:left="360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 xml:space="preserve">Architect and engineer a solution to integrate </w:t>
            </w:r>
            <w:proofErr w:type="spellStart"/>
            <w:r w:rsidRPr="00D54583">
              <w:rPr>
                <w:rFonts w:ascii="Ubuntu" w:hAnsi="Ubuntu"/>
              </w:rPr>
              <w:t>Soti</w:t>
            </w:r>
            <w:proofErr w:type="spellEnd"/>
            <w:r w:rsidRPr="00D54583">
              <w:rPr>
                <w:rFonts w:ascii="Ubuntu" w:hAnsi="Ubuntu"/>
              </w:rPr>
              <w:t xml:space="preserve"> MobiControl Platform with </w:t>
            </w:r>
            <w:proofErr w:type="spellStart"/>
            <w:r w:rsidRPr="00D54583">
              <w:rPr>
                <w:rFonts w:ascii="Ubuntu" w:hAnsi="Ubuntu"/>
              </w:rPr>
              <w:t>PeopleNet</w:t>
            </w:r>
            <w:proofErr w:type="spellEnd"/>
            <w:r w:rsidRPr="00D54583">
              <w:rPr>
                <w:rFonts w:ascii="Ubuntu" w:hAnsi="Ubuntu"/>
              </w:rPr>
              <w:t xml:space="preserve"> fleet management integrated Android Tablet for ~300 Fleet Vehicles.</w:t>
            </w:r>
          </w:p>
          <w:p w14:paraId="77184BD9" w14:textId="77777777" w:rsidR="00CF1511" w:rsidRPr="00D54583" w:rsidRDefault="00CF1511" w:rsidP="00CF1511">
            <w:pPr>
              <w:pStyle w:val="ListParagraph"/>
              <w:numPr>
                <w:ilvl w:val="0"/>
                <w:numId w:val="11"/>
              </w:numPr>
              <w:ind w:left="360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lastRenderedPageBreak/>
              <w:t>Full Implementation and Run Book documentation</w:t>
            </w:r>
          </w:p>
          <w:p w14:paraId="7A22AA8E" w14:textId="77777777" w:rsidR="00D54583" w:rsidRPr="00D54583" w:rsidRDefault="00CF1511" w:rsidP="00D54583">
            <w:pPr>
              <w:pStyle w:val="ListParagraph"/>
              <w:numPr>
                <w:ilvl w:val="0"/>
                <w:numId w:val="11"/>
              </w:numPr>
              <w:ind w:left="360"/>
              <w:rPr>
                <w:rFonts w:ascii="Ubuntu" w:hAnsi="Ubuntu"/>
                <w:sz w:val="22"/>
              </w:rPr>
            </w:pPr>
            <w:r w:rsidRPr="00D54583">
              <w:rPr>
                <w:rFonts w:ascii="Ubuntu" w:hAnsi="Ubuntu"/>
              </w:rPr>
              <w:t xml:space="preserve">Coordinates with service network for </w:t>
            </w:r>
            <w:proofErr w:type="spellStart"/>
            <w:r w:rsidRPr="00D54583">
              <w:rPr>
                <w:rFonts w:ascii="Ubuntu" w:hAnsi="Ubuntu"/>
              </w:rPr>
              <w:t>PeopleNet</w:t>
            </w:r>
            <w:proofErr w:type="spellEnd"/>
            <w:r w:rsidRPr="00D54583">
              <w:rPr>
                <w:rFonts w:ascii="Ubuntu" w:hAnsi="Ubuntu"/>
              </w:rPr>
              <w:t xml:space="preserve"> systems install</w:t>
            </w:r>
            <w:r w:rsidR="00D54583" w:rsidRPr="00D54583">
              <w:rPr>
                <w:rFonts w:ascii="Ubuntu" w:hAnsi="Ubuntu"/>
              </w:rPr>
              <w:t xml:space="preserve"> </w:t>
            </w:r>
            <w:r w:rsidRPr="00D54583">
              <w:rPr>
                <w:rFonts w:ascii="Ubuntu" w:hAnsi="Ubuntu"/>
              </w:rPr>
              <w:t>and repairs</w:t>
            </w:r>
          </w:p>
          <w:p w14:paraId="1EF60AFD" w14:textId="77777777" w:rsidR="00544DAC" w:rsidRPr="00544DAC" w:rsidRDefault="00CF1511" w:rsidP="00D54583">
            <w:pPr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>2014-2015: Mobility Solutions Engineer</w:t>
            </w:r>
            <w:r w:rsidR="00544DAC" w:rsidRPr="00544DAC">
              <w:rPr>
                <w:rFonts w:ascii="Ubuntu" w:hAnsi="Ubuntu"/>
                <w:b/>
              </w:rPr>
              <w:t xml:space="preserve"> </w:t>
            </w:r>
          </w:p>
          <w:p w14:paraId="60105A0F" w14:textId="77777777" w:rsidR="00D54583" w:rsidRDefault="00544DAC" w:rsidP="00D54583">
            <w:pPr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 xml:space="preserve">- </w:t>
            </w:r>
            <w:r w:rsidR="00CF1511" w:rsidRPr="00544DAC">
              <w:rPr>
                <w:rFonts w:ascii="Ubuntu" w:hAnsi="Ubuntu"/>
                <w:b/>
              </w:rPr>
              <w:t>Copart, Inc.</w:t>
            </w:r>
            <w:r w:rsidRPr="00544DAC">
              <w:rPr>
                <w:rFonts w:ascii="Ubuntu" w:hAnsi="Ubuntu"/>
                <w:b/>
              </w:rPr>
              <w:t xml:space="preserve"> – Dallas, TX</w:t>
            </w:r>
          </w:p>
          <w:p w14:paraId="6E5BDC98" w14:textId="77777777" w:rsidR="00544DAC" w:rsidRPr="00544DAC" w:rsidRDefault="00544DAC" w:rsidP="00D54583">
            <w:pPr>
              <w:rPr>
                <w:rFonts w:ascii="Ubuntu" w:hAnsi="Ubuntu"/>
                <w:b/>
              </w:rPr>
            </w:pPr>
          </w:p>
          <w:p w14:paraId="552AA9AE" w14:textId="77777777" w:rsidR="00CF1511" w:rsidRPr="00544DAC" w:rsidRDefault="00CF1511" w:rsidP="00D54583">
            <w:pPr>
              <w:pStyle w:val="ListParagraph"/>
              <w:numPr>
                <w:ilvl w:val="0"/>
                <w:numId w:val="13"/>
              </w:numPr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>Global Mobility Initiative</w:t>
            </w:r>
          </w:p>
          <w:p w14:paraId="60BC58CB" w14:textId="77777777" w:rsidR="00CF1511" w:rsidRPr="00D54583" w:rsidRDefault="00CF1511" w:rsidP="00544DAC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Research and recommend standard device platform and selections &amp; MDM platform</w:t>
            </w:r>
          </w:p>
          <w:p w14:paraId="34A742C2" w14:textId="77777777" w:rsidR="00CF1511" w:rsidRPr="00544DAC" w:rsidRDefault="00CF1511" w:rsidP="00D54583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>Campus WLAN Upgrade</w:t>
            </w:r>
          </w:p>
          <w:p w14:paraId="0FB8CC3E" w14:textId="77777777" w:rsidR="00CF1511" w:rsidRPr="00D54583" w:rsidRDefault="00CF1511" w:rsidP="00544DAC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 xml:space="preserve">Review existing </w:t>
            </w:r>
            <w:proofErr w:type="spellStart"/>
            <w:r w:rsidRPr="00D54583">
              <w:rPr>
                <w:rFonts w:ascii="Ubuntu" w:hAnsi="Ubuntu"/>
              </w:rPr>
              <w:t>WiFi</w:t>
            </w:r>
            <w:proofErr w:type="spellEnd"/>
            <w:r w:rsidRPr="00D54583">
              <w:rPr>
                <w:rFonts w:ascii="Ubuntu" w:hAnsi="Ubuntu"/>
              </w:rPr>
              <w:t xml:space="preserve"> Infrastructure</w:t>
            </w:r>
          </w:p>
          <w:p w14:paraId="3F80301A" w14:textId="77777777" w:rsidR="00D54583" w:rsidRPr="00D54583" w:rsidRDefault="00CF1511" w:rsidP="00544DAC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Perform site audit and submit to vendor for heat mapping</w:t>
            </w:r>
          </w:p>
          <w:p w14:paraId="33C23D86" w14:textId="77777777" w:rsidR="00D54583" w:rsidRPr="00D54583" w:rsidRDefault="00CF1511" w:rsidP="00544DAC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Research and recommend standard AP &amp; controller deployment</w:t>
            </w:r>
          </w:p>
          <w:p w14:paraId="3DBEFC9F" w14:textId="77777777" w:rsidR="00D54583" w:rsidRPr="00544DAC" w:rsidRDefault="00CF1511" w:rsidP="00D54583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  <w:b/>
              </w:rPr>
            </w:pPr>
            <w:r w:rsidRPr="00544DAC">
              <w:rPr>
                <w:rFonts w:ascii="Ubuntu" w:hAnsi="Ubuntu"/>
                <w:b/>
              </w:rPr>
              <w:t>Vendor Management</w:t>
            </w:r>
          </w:p>
          <w:p w14:paraId="62EE296A" w14:textId="77777777" w:rsidR="00CF1511" w:rsidRPr="00D54583" w:rsidRDefault="00CF1511" w:rsidP="00544DAC">
            <w:pPr>
              <w:pStyle w:val="ListParagraph"/>
              <w:numPr>
                <w:ilvl w:val="0"/>
                <w:numId w:val="13"/>
              </w:numPr>
              <w:ind w:right="548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Work daily with Wireless Service Providers, &amp; vendors to ensure company has best matched hardware</w:t>
            </w:r>
          </w:p>
          <w:p w14:paraId="65B7B68D" w14:textId="77777777" w:rsidR="00CF1511" w:rsidRDefault="00CF1511" w:rsidP="00CF1511">
            <w:pPr>
              <w:rPr>
                <w:rFonts w:ascii="Ubuntu" w:hAnsi="Ubuntu" w:cs="Calibri"/>
              </w:rPr>
            </w:pPr>
          </w:p>
          <w:p w14:paraId="53E32067" w14:textId="77777777" w:rsidR="00544DAC" w:rsidRPr="00544DAC" w:rsidRDefault="00D54583" w:rsidP="00D54583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2010-2014: Mobility Solutions Engineer</w:t>
            </w:r>
            <w:r w:rsidR="00544DAC" w:rsidRPr="00544DAC">
              <w:rPr>
                <w:rFonts w:ascii="Ubuntu" w:hAnsi="Ubuntu" w:cs="Calibri"/>
                <w:b/>
              </w:rPr>
              <w:t xml:space="preserve"> </w:t>
            </w:r>
          </w:p>
          <w:p w14:paraId="4B5EFFCF" w14:textId="77777777" w:rsidR="00D54583" w:rsidRPr="00544DAC" w:rsidRDefault="00544DAC" w:rsidP="00D54583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 xml:space="preserve">- </w:t>
            </w:r>
            <w:r w:rsidR="00D54583" w:rsidRPr="00544DAC">
              <w:rPr>
                <w:rFonts w:ascii="Ubuntu" w:hAnsi="Ubuntu" w:cs="Calibri"/>
                <w:b/>
              </w:rPr>
              <w:t>Enterprise Mobile/Honeywell</w:t>
            </w:r>
            <w:r w:rsidRPr="00544DAC">
              <w:rPr>
                <w:rFonts w:ascii="Ubuntu" w:hAnsi="Ubuntu" w:cs="Calibri"/>
                <w:b/>
              </w:rPr>
              <w:t xml:space="preserve"> – Plano, TX</w:t>
            </w:r>
          </w:p>
          <w:p w14:paraId="168893B9" w14:textId="77777777" w:rsidR="00D54583" w:rsidRDefault="00D54583" w:rsidP="00D54583">
            <w:pPr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  </w:t>
            </w:r>
          </w:p>
          <w:p w14:paraId="1097ECC9" w14:textId="77777777" w:rsidR="00D54583" w:rsidRPr="00D54583" w:rsidRDefault="00D54583" w:rsidP="00D54583">
            <w:pPr>
              <w:rPr>
                <w:rFonts w:ascii="Ubuntu" w:hAnsi="Ubuntu" w:cs="Calibri"/>
                <w:sz w:val="20"/>
              </w:rPr>
            </w:pPr>
            <w:r w:rsidRPr="00D54583">
              <w:rPr>
                <w:rFonts w:ascii="Ubuntu" w:hAnsi="Ubuntu" w:cs="Calibri"/>
                <w:sz w:val="20"/>
              </w:rPr>
              <w:t xml:space="preserve">On-site </w:t>
            </w:r>
            <w:r>
              <w:rPr>
                <w:rFonts w:ascii="Ubuntu" w:hAnsi="Ubuntu" w:cs="Calibri"/>
                <w:sz w:val="20"/>
              </w:rPr>
              <w:t xml:space="preserve">Mobility </w:t>
            </w:r>
            <w:r w:rsidRPr="00D54583">
              <w:rPr>
                <w:rFonts w:ascii="Ubuntu" w:hAnsi="Ubuntu" w:cs="Calibri"/>
                <w:sz w:val="20"/>
              </w:rPr>
              <w:t xml:space="preserve">Solutions Engineer </w:t>
            </w:r>
            <w:r>
              <w:rPr>
                <w:rFonts w:ascii="Ubuntu" w:hAnsi="Ubuntu" w:cs="Calibri"/>
                <w:sz w:val="20"/>
              </w:rPr>
              <w:t>@ Neiman Marcus</w:t>
            </w:r>
            <w:r w:rsidRPr="00D54583">
              <w:rPr>
                <w:rFonts w:ascii="Ubuntu" w:hAnsi="Ubuntu" w:cs="Calibri"/>
                <w:sz w:val="20"/>
              </w:rPr>
              <w:t>.</w:t>
            </w:r>
          </w:p>
          <w:p w14:paraId="2F63A6EC" w14:textId="77777777" w:rsidR="00D54583" w:rsidRDefault="00D54583" w:rsidP="00D54583">
            <w:pPr>
              <w:rPr>
                <w:rFonts w:ascii="Ubuntu" w:hAnsi="Ubuntu" w:cs="Calibri"/>
              </w:rPr>
            </w:pPr>
          </w:p>
          <w:p w14:paraId="1D0785A7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Manage and maintain 10k licensed on premise </w:t>
            </w:r>
            <w:r w:rsidRPr="00B526A2">
              <w:rPr>
                <w:rFonts w:ascii="Ubuntu" w:hAnsi="Ubuntu" w:cs="Calibri"/>
                <w:b/>
              </w:rPr>
              <w:t>MobileIron</w:t>
            </w:r>
            <w:r w:rsidRPr="00D54583">
              <w:rPr>
                <w:rFonts w:ascii="Ubuntu" w:hAnsi="Ubuntu" w:cs="Calibri"/>
              </w:rPr>
              <w:t xml:space="preserve"> implementation with Lotus Traveler, </w:t>
            </w:r>
            <w:r w:rsidRPr="00B526A2">
              <w:rPr>
                <w:rFonts w:ascii="Ubuntu" w:hAnsi="Ubuntu" w:cs="Calibri"/>
                <w:b/>
              </w:rPr>
              <w:t>Sentry</w:t>
            </w:r>
            <w:r w:rsidRPr="00D54583">
              <w:rPr>
                <w:rFonts w:ascii="Ubuntu" w:hAnsi="Ubuntu" w:cs="Calibri"/>
              </w:rPr>
              <w:t xml:space="preserve">, </w:t>
            </w:r>
            <w:r w:rsidRPr="00B526A2">
              <w:rPr>
                <w:rFonts w:ascii="Ubuntu" w:hAnsi="Ubuntu" w:cs="Calibri"/>
                <w:b/>
              </w:rPr>
              <w:t>Atlas</w:t>
            </w:r>
            <w:r w:rsidRPr="00D54583">
              <w:rPr>
                <w:rFonts w:ascii="Ubuntu" w:hAnsi="Ubuntu" w:cs="Calibri"/>
              </w:rPr>
              <w:t xml:space="preserve">, &amp; </w:t>
            </w:r>
            <w:r w:rsidRPr="00B526A2">
              <w:rPr>
                <w:rFonts w:ascii="Ubuntu" w:hAnsi="Ubuntu" w:cs="Calibri"/>
                <w:b/>
              </w:rPr>
              <w:t>Assemble</w:t>
            </w:r>
            <w:r w:rsidRPr="00D54583">
              <w:rPr>
                <w:rFonts w:ascii="Ubuntu" w:hAnsi="Ubuntu" w:cs="Calibri"/>
              </w:rPr>
              <w:t>.</w:t>
            </w:r>
          </w:p>
          <w:p w14:paraId="449F09F2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 xml:space="preserve">Manage and maintain 6k </w:t>
            </w:r>
            <w:proofErr w:type="spellStart"/>
            <w:r w:rsidRPr="00B526A2">
              <w:rPr>
                <w:rFonts w:ascii="Ubuntu" w:hAnsi="Ubuntu" w:cs="Calibri"/>
                <w:b/>
              </w:rPr>
              <w:t>Wavelink</w:t>
            </w:r>
            <w:proofErr w:type="spellEnd"/>
            <w:r w:rsidRPr="00B526A2">
              <w:rPr>
                <w:rFonts w:ascii="Ubuntu" w:hAnsi="Ubuntu" w:cs="Calibri"/>
                <w:b/>
              </w:rPr>
              <w:t xml:space="preserve"> Avalanche</w:t>
            </w:r>
            <w:r w:rsidRPr="00D54583">
              <w:rPr>
                <w:rFonts w:ascii="Ubuntu" w:hAnsi="Ubuntu" w:cs="Calibri"/>
              </w:rPr>
              <w:t xml:space="preserve"> implementation of ruggedized Honeywell &amp; </w:t>
            </w:r>
            <w:r w:rsidRPr="00B526A2">
              <w:rPr>
                <w:rFonts w:ascii="Ubuntu" w:hAnsi="Ubuntu" w:cs="Calibri"/>
                <w:b/>
              </w:rPr>
              <w:t>Motorola/Symbol RF Scanners</w:t>
            </w:r>
            <w:r w:rsidRPr="00D54583">
              <w:rPr>
                <w:rFonts w:ascii="Ubuntu" w:hAnsi="Ubuntu" w:cs="Calibri"/>
              </w:rPr>
              <w:t>.</w:t>
            </w:r>
          </w:p>
          <w:p w14:paraId="244D5E2F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B526A2">
              <w:rPr>
                <w:rFonts w:ascii="Ubuntu" w:hAnsi="Ubuntu" w:cs="Calibri"/>
                <w:b/>
              </w:rPr>
              <w:t>SCEP</w:t>
            </w:r>
            <w:r w:rsidRPr="00D54583">
              <w:rPr>
                <w:rFonts w:ascii="Ubuntu" w:hAnsi="Ubuntu" w:cs="Calibri"/>
              </w:rPr>
              <w:t xml:space="preserve"> Certificate creation and management</w:t>
            </w:r>
          </w:p>
          <w:p w14:paraId="4722FFAD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Configuration scope, design &amp; deployment</w:t>
            </w:r>
          </w:p>
          <w:p w14:paraId="24B75815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Develop and document configurations on a range of iOS and</w:t>
            </w:r>
          </w:p>
          <w:p w14:paraId="28BAD501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B526A2">
              <w:rPr>
                <w:rFonts w:ascii="Ubuntu" w:hAnsi="Ubuntu" w:cs="Calibri"/>
                <w:b/>
              </w:rPr>
              <w:t>Windows</w:t>
            </w:r>
            <w:r w:rsidRPr="00D54583">
              <w:rPr>
                <w:rFonts w:ascii="Ubuntu" w:hAnsi="Ubuntu" w:cs="Calibri"/>
              </w:rPr>
              <w:t xml:space="preserve"> </w:t>
            </w:r>
            <w:r w:rsidRPr="00B526A2">
              <w:rPr>
                <w:rFonts w:ascii="Ubuntu" w:hAnsi="Ubuntu" w:cs="Calibri"/>
                <w:b/>
              </w:rPr>
              <w:t>Mobile</w:t>
            </w:r>
            <w:r w:rsidRPr="00D54583">
              <w:rPr>
                <w:rFonts w:ascii="Ubuntu" w:hAnsi="Ubuntu" w:cs="Calibri"/>
              </w:rPr>
              <w:t xml:space="preserve"> device platforms.</w:t>
            </w:r>
          </w:p>
          <w:p w14:paraId="228A43C2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Innovation research &amp; deployment</w:t>
            </w:r>
          </w:p>
          <w:p w14:paraId="2D562C64" w14:textId="77777777" w:rsidR="00D54583" w:rsidRPr="00D54583" w:rsidRDefault="00D54583" w:rsidP="00D54583">
            <w:pPr>
              <w:pStyle w:val="ListParagraph"/>
              <w:numPr>
                <w:ilvl w:val="0"/>
                <w:numId w:val="14"/>
              </w:numPr>
              <w:ind w:left="360"/>
              <w:rPr>
                <w:rFonts w:ascii="Ubuntu" w:hAnsi="Ubuntu" w:cs="Calibri"/>
              </w:rPr>
            </w:pPr>
            <w:r w:rsidRPr="00D54583">
              <w:rPr>
                <w:rFonts w:ascii="Ubuntu" w:hAnsi="Ubuntu" w:cs="Calibri"/>
              </w:rPr>
              <w:t>Remote Admin for over ~100 Clients with various EMM Platforms &amp; Configurations</w:t>
            </w:r>
            <w:r>
              <w:rPr>
                <w:rFonts w:ascii="Ubuntu" w:hAnsi="Ubuntu" w:cs="Calibri"/>
              </w:rPr>
              <w:t xml:space="preserve"> - </w:t>
            </w:r>
            <w:r w:rsidRPr="00D54583">
              <w:rPr>
                <w:rFonts w:ascii="Ubuntu" w:hAnsi="Ubuntu" w:cs="Calibri"/>
              </w:rPr>
              <w:t>AirWatch, MobileIron, BES, MaaS360, Citrix, Good, etc.</w:t>
            </w:r>
          </w:p>
          <w:p w14:paraId="5DF1B3AB" w14:textId="77777777" w:rsidR="00D54583" w:rsidRDefault="00D54583" w:rsidP="00D54583">
            <w:pPr>
              <w:rPr>
                <w:rFonts w:ascii="Ubuntu" w:hAnsi="Ubuntu" w:cs="Calibri"/>
              </w:rPr>
            </w:pPr>
          </w:p>
          <w:p w14:paraId="1C86A1EE" w14:textId="77777777" w:rsidR="00544DAC" w:rsidRPr="00544DAC" w:rsidRDefault="00D54583" w:rsidP="00D54583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2009-2010: Lead Trainer/Apple Care</w:t>
            </w:r>
            <w:r w:rsidR="00544DAC" w:rsidRPr="00544DAC">
              <w:rPr>
                <w:rFonts w:ascii="Ubuntu" w:hAnsi="Ubuntu" w:cs="Calibri"/>
                <w:b/>
              </w:rPr>
              <w:t xml:space="preserve"> </w:t>
            </w:r>
          </w:p>
          <w:p w14:paraId="73FEF622" w14:textId="77777777" w:rsidR="00D54583" w:rsidRDefault="00544DAC" w:rsidP="00D54583">
            <w:pPr>
              <w:rPr>
                <w:rFonts w:ascii="Ubuntu" w:hAnsi="Ubuntu" w:cs="Calibri"/>
              </w:rPr>
            </w:pPr>
            <w:r w:rsidRPr="00544DAC">
              <w:rPr>
                <w:rFonts w:ascii="Ubuntu" w:hAnsi="Ubuntu" w:cs="Calibri"/>
                <w:b/>
              </w:rPr>
              <w:t xml:space="preserve">- </w:t>
            </w:r>
            <w:r w:rsidR="00D54583" w:rsidRPr="00544DAC">
              <w:rPr>
                <w:rFonts w:ascii="Ubuntu" w:hAnsi="Ubuntu" w:cs="Calibri"/>
                <w:b/>
              </w:rPr>
              <w:t xml:space="preserve">Apple, Inc. </w:t>
            </w:r>
            <w:r w:rsidRPr="00544DAC">
              <w:rPr>
                <w:rFonts w:ascii="Ubuntu" w:hAnsi="Ubuntu" w:cs="Calibri"/>
                <w:b/>
              </w:rPr>
              <w:t xml:space="preserve">via </w:t>
            </w:r>
            <w:r w:rsidR="00D54583" w:rsidRPr="00544DAC">
              <w:rPr>
                <w:rFonts w:ascii="Ubuntu" w:hAnsi="Ubuntu" w:cs="Calibri"/>
                <w:b/>
              </w:rPr>
              <w:t>Volt Information Sciences</w:t>
            </w:r>
            <w:r w:rsidRPr="00544DAC">
              <w:rPr>
                <w:rFonts w:ascii="Ubuntu" w:hAnsi="Ubuntu" w:cs="Calibri"/>
                <w:b/>
              </w:rPr>
              <w:t xml:space="preserve"> – Addison, TX</w:t>
            </w:r>
            <w:r w:rsidR="00D54583" w:rsidRPr="00D54583">
              <w:rPr>
                <w:rFonts w:ascii="Ubuntu" w:hAnsi="Ubuntu" w:cs="Calibri"/>
              </w:rPr>
              <w:t xml:space="preserve"> </w:t>
            </w:r>
          </w:p>
          <w:p w14:paraId="17356BEB" w14:textId="77777777" w:rsidR="00D54583" w:rsidRDefault="00D54583" w:rsidP="00D54583">
            <w:pPr>
              <w:rPr>
                <w:rFonts w:ascii="Ubuntu" w:hAnsi="Ubuntu" w:cs="Calibri"/>
              </w:rPr>
            </w:pPr>
          </w:p>
          <w:p w14:paraId="7779C9B2" w14:textId="77777777" w:rsidR="00544DAC" w:rsidRPr="00544DAC" w:rsidRDefault="00D54583" w:rsidP="00D54583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>1998-2007: Contact Center Operations Manager</w:t>
            </w:r>
            <w:r w:rsidR="00544DAC" w:rsidRPr="00544DAC">
              <w:rPr>
                <w:rFonts w:ascii="Ubuntu" w:hAnsi="Ubuntu" w:cs="Calibri"/>
                <w:b/>
              </w:rPr>
              <w:t xml:space="preserve"> </w:t>
            </w:r>
          </w:p>
          <w:p w14:paraId="163B9BC4" w14:textId="77777777" w:rsidR="00D54583" w:rsidRPr="00544DAC" w:rsidRDefault="00544DAC" w:rsidP="00D54583">
            <w:pPr>
              <w:rPr>
                <w:rFonts w:ascii="Ubuntu" w:hAnsi="Ubuntu" w:cs="Calibri"/>
                <w:b/>
              </w:rPr>
            </w:pPr>
            <w:r w:rsidRPr="00544DAC">
              <w:rPr>
                <w:rFonts w:ascii="Ubuntu" w:hAnsi="Ubuntu" w:cs="Calibri"/>
                <w:b/>
              </w:rPr>
              <w:t xml:space="preserve">- </w:t>
            </w:r>
            <w:r w:rsidR="00D54583" w:rsidRPr="00544DAC">
              <w:rPr>
                <w:rFonts w:ascii="Ubuntu" w:hAnsi="Ubuntu" w:cs="Calibri"/>
                <w:b/>
              </w:rPr>
              <w:t>Samsung Mobile</w:t>
            </w:r>
            <w:r w:rsidRPr="00544DAC">
              <w:rPr>
                <w:rFonts w:ascii="Ubuntu" w:hAnsi="Ubuntu" w:cs="Calibri"/>
                <w:b/>
              </w:rPr>
              <w:t xml:space="preserve"> – Plano, TX</w:t>
            </w:r>
          </w:p>
          <w:p w14:paraId="07D3697A" w14:textId="77777777" w:rsidR="00D54583" w:rsidRDefault="003B4800" w:rsidP="00D54583">
            <w:pPr>
              <w:pStyle w:val="Heading2"/>
              <w:rPr>
                <w:rFonts w:ascii="Ubuntu" w:eastAsia="Calibri" w:hAnsi="Ubuntu" w:cs="Calibri"/>
                <w:color w:val="0072C7"/>
                <w:sz w:val="22"/>
                <w:szCs w:val="22"/>
              </w:rPr>
            </w:pPr>
            <w:r>
              <w:rPr>
                <w:rFonts w:ascii="Ubuntu" w:hAnsi="Ubuntu" w:cs="Calibri"/>
                <w:color w:val="0072C7"/>
              </w:rPr>
              <w:lastRenderedPageBreak/>
              <w:t>Projects</w:t>
            </w:r>
          </w:p>
          <w:p w14:paraId="5482146F" w14:textId="77777777" w:rsidR="00D54583" w:rsidRPr="00544DAC" w:rsidRDefault="00663CF8" w:rsidP="00544DAC">
            <w:pPr>
              <w:pStyle w:val="ListParagraph"/>
              <w:numPr>
                <w:ilvl w:val="0"/>
                <w:numId w:val="15"/>
              </w:numPr>
              <w:rPr>
                <w:rFonts w:ascii="Ubuntu" w:hAnsi="Ubuntu" w:cs="Calibri"/>
              </w:rPr>
            </w:pPr>
            <w:hyperlink r:id="rId13" w:history="1">
              <w:r w:rsidR="003B4800" w:rsidRPr="00544DAC">
                <w:rPr>
                  <w:rStyle w:val="Hyperlink"/>
                  <w:rFonts w:ascii="Ubuntu" w:hAnsi="Ubuntu" w:cs="Calibri"/>
                </w:rPr>
                <w:t>willworland.com</w:t>
              </w:r>
            </w:hyperlink>
            <w:r w:rsidR="003B4800" w:rsidRPr="00544DAC">
              <w:rPr>
                <w:rFonts w:ascii="Ubuntu" w:hAnsi="Ubuntu" w:cs="Calibri"/>
              </w:rPr>
              <w:t xml:space="preserve">  - My personal website.</w:t>
            </w:r>
          </w:p>
          <w:p w14:paraId="1D56B91F" w14:textId="77777777" w:rsidR="003B4800" w:rsidRPr="00544DAC" w:rsidRDefault="00663CF8" w:rsidP="00544DAC">
            <w:pPr>
              <w:pStyle w:val="ListParagraph"/>
              <w:numPr>
                <w:ilvl w:val="0"/>
                <w:numId w:val="15"/>
              </w:numPr>
              <w:rPr>
                <w:rFonts w:ascii="Ubuntu" w:hAnsi="Ubuntu" w:cs="Calibri"/>
              </w:rPr>
            </w:pPr>
            <w:hyperlink r:id="rId14" w:history="1">
              <w:r w:rsidR="003B4800" w:rsidRPr="00544DAC">
                <w:rPr>
                  <w:rStyle w:val="Hyperlink"/>
                  <w:rFonts w:ascii="Ubuntu" w:hAnsi="Ubuntu" w:cs="Calibri"/>
                </w:rPr>
                <w:t xml:space="preserve">momheadart.com </w:t>
              </w:r>
            </w:hyperlink>
            <w:r w:rsidR="003B4800" w:rsidRPr="00544DAC">
              <w:rPr>
                <w:rFonts w:ascii="Ubuntu" w:hAnsi="Ubuntu" w:cs="Calibri"/>
              </w:rPr>
              <w:t xml:space="preserve"> - My wife’s website.</w:t>
            </w:r>
          </w:p>
          <w:p w14:paraId="2308A917" w14:textId="77777777" w:rsidR="003B4800" w:rsidRPr="00544DAC" w:rsidRDefault="00663CF8" w:rsidP="00544DAC">
            <w:pPr>
              <w:pStyle w:val="ListParagraph"/>
              <w:numPr>
                <w:ilvl w:val="0"/>
                <w:numId w:val="15"/>
              </w:numPr>
              <w:rPr>
                <w:rFonts w:ascii="Ubuntu" w:hAnsi="Ubuntu" w:cs="Calibri"/>
              </w:rPr>
            </w:pPr>
            <w:hyperlink r:id="rId15" w:history="1">
              <w:r w:rsidR="003B4800" w:rsidRPr="00544DAC">
                <w:rPr>
                  <w:rStyle w:val="Hyperlink"/>
                  <w:rFonts w:ascii="Ubuntu" w:hAnsi="Ubuntu" w:cs="Calibri"/>
                </w:rPr>
                <w:t>arttechacadamy.org</w:t>
              </w:r>
            </w:hyperlink>
            <w:r w:rsidR="003B4800" w:rsidRPr="00544DAC">
              <w:rPr>
                <w:rFonts w:ascii="Ubuntu" w:hAnsi="Ubuntu" w:cs="Calibri"/>
              </w:rPr>
              <w:t xml:space="preserve">  - Our “Un-Schooling” Project.</w:t>
            </w:r>
          </w:p>
          <w:sdt>
            <w:sdtPr>
              <w:rPr>
                <w:rFonts w:ascii="Ubuntu" w:hAnsi="Ubuntu" w:cs="Calibri"/>
                <w:color w:val="0072C7"/>
              </w:rPr>
              <w:id w:val="1374043770"/>
              <w:placeholder>
                <w:docPart w:val="1F35C8A7DDD34C348931AE8A9DC6046E"/>
              </w:placeholder>
              <w:temporary/>
              <w:showingPlcHdr/>
              <w15:appearance w15:val="hidden"/>
            </w:sdtPr>
            <w:sdtEndPr/>
            <w:sdtContent>
              <w:p w14:paraId="1E4B8E21" w14:textId="77777777" w:rsidR="003D1B71" w:rsidRPr="00D54583" w:rsidRDefault="003D1B71" w:rsidP="00AC6C7E">
                <w:pPr>
                  <w:pStyle w:val="Heading2"/>
                  <w:rPr>
                    <w:rFonts w:ascii="Ubuntu" w:hAnsi="Ubuntu" w:cs="Calibri"/>
                    <w:color w:val="0072C7"/>
                  </w:rPr>
                </w:pPr>
                <w:r w:rsidRPr="00D54583">
                  <w:rPr>
                    <w:rFonts w:ascii="Ubuntu" w:hAnsi="Ubuntu"/>
                  </w:rPr>
                  <w:t>References</w:t>
                </w:r>
              </w:p>
            </w:sdtContent>
          </w:sdt>
          <w:sdt>
            <w:sdtPr>
              <w:rPr>
                <w:rFonts w:ascii="Ubuntu" w:hAnsi="Ubuntu" w:cs="Calibri"/>
              </w:rPr>
              <w:id w:val="-494037895"/>
              <w:placeholder>
                <w:docPart w:val="52716B61694E4DB083A47BC43AF75EB1"/>
              </w:placeholder>
              <w:temporary/>
              <w:showingPlcHdr/>
              <w15:appearance w15:val="hidden"/>
            </w:sdtPr>
            <w:sdtEndPr/>
            <w:sdtContent>
              <w:p w14:paraId="5398595C" w14:textId="77777777" w:rsidR="003D1B71" w:rsidRPr="00D54583" w:rsidRDefault="003D1B71" w:rsidP="00AC6C7E">
                <w:pPr>
                  <w:rPr>
                    <w:rFonts w:ascii="Ubuntu" w:hAnsi="Ubuntu" w:cs="Calibri"/>
                    <w:sz w:val="24"/>
                    <w:szCs w:val="24"/>
                  </w:rPr>
                </w:pPr>
                <w:r w:rsidRPr="00D54583">
                  <w:rPr>
                    <w:rFonts w:ascii="Ubuntu" w:hAnsi="Ubuntu" w:cs="Calibri"/>
                  </w:rPr>
                  <w:t>[Available upon request.]</w:t>
                </w:r>
              </w:p>
            </w:sdtContent>
          </w:sdt>
        </w:tc>
      </w:tr>
      <w:tr w:rsidR="003D1B71" w:rsidRPr="00D54583" w14:paraId="02726E64" w14:textId="77777777" w:rsidTr="00B25F28">
        <w:trPr>
          <w:trHeight w:val="1164"/>
        </w:trPr>
        <w:tc>
          <w:tcPr>
            <w:tcW w:w="270" w:type="dxa"/>
          </w:tcPr>
          <w:p w14:paraId="6CCA22AE" w14:textId="77777777" w:rsidR="003D1B71" w:rsidRPr="00D54583" w:rsidRDefault="003D1B71">
            <w:pPr>
              <w:pStyle w:val="BodyText"/>
              <w:kinsoku w:val="0"/>
              <w:overflowPunct w:val="0"/>
              <w:rPr>
                <w:rFonts w:ascii="Ubuntu" w:hAnsi="Ubuntu" w:cs="Calibri"/>
                <w:color w:val="0072C7" w:themeColor="accent2"/>
              </w:rPr>
            </w:pPr>
          </w:p>
        </w:tc>
        <w:tc>
          <w:tcPr>
            <w:tcW w:w="3392" w:type="dxa"/>
            <w:gridSpan w:val="2"/>
          </w:tcPr>
          <w:p w14:paraId="21A15DD5" w14:textId="77777777" w:rsidR="003D1B71" w:rsidRPr="00D54583" w:rsidRDefault="003D1B71">
            <w:pPr>
              <w:pStyle w:val="BodyText"/>
              <w:kinsoku w:val="0"/>
              <w:overflowPunct w:val="0"/>
              <w:rPr>
                <w:rFonts w:ascii="Ubuntu" w:hAnsi="Ubuntu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6996827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063D8DB8" w14:textId="77777777" w:rsidR="003D1B71" w:rsidRPr="00D54583" w:rsidRDefault="003D1B71" w:rsidP="00222466">
            <w:pPr>
              <w:rPr>
                <w:rFonts w:ascii="Ubuntu" w:hAnsi="Ubuntu"/>
              </w:rPr>
            </w:pPr>
          </w:p>
        </w:tc>
      </w:tr>
      <w:tr w:rsidR="003D1B71" w:rsidRPr="00D54583" w14:paraId="3A40A299" w14:textId="77777777" w:rsidTr="00B25F28">
        <w:trPr>
          <w:trHeight w:val="543"/>
        </w:trPr>
        <w:tc>
          <w:tcPr>
            <w:tcW w:w="270" w:type="dxa"/>
          </w:tcPr>
          <w:p w14:paraId="7B019BAF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/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07BE92F9" w14:textId="77777777" w:rsidR="003D1B71" w:rsidRPr="00D54583" w:rsidRDefault="003D1B71" w:rsidP="006D79A8">
            <w:pPr>
              <w:pStyle w:val="Information"/>
              <w:jc w:val="center"/>
              <w:rPr>
                <w:rStyle w:val="Strong"/>
                <w:rFonts w:ascii="Ubuntu" w:hAnsi="Ubuntu" w:cs="Calibri"/>
                <w:b w:val="0"/>
                <w:bCs w:val="0"/>
                <w:color w:val="666666"/>
              </w:rPr>
            </w:pPr>
            <w:r w:rsidRPr="00D54583">
              <w:rPr>
                <w:rFonts w:ascii="Ubuntu" w:hAnsi="Ubuntu"/>
                <w:noProof/>
              </w:rPr>
              <mc:AlternateContent>
                <mc:Choice Requires="wpg">
                  <w:drawing>
                    <wp:inline distT="0" distB="0" distL="0" distR="0" wp14:anchorId="1194A5E1" wp14:editId="0EAC66C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E4856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7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72" w:type="dxa"/>
            <w:vAlign w:val="center"/>
          </w:tcPr>
          <w:p w14:paraId="35191161" w14:textId="77777777" w:rsidR="003D1B71" w:rsidRPr="00D54583" w:rsidRDefault="00F309A8" w:rsidP="00380FD1">
            <w:pPr>
              <w:pStyle w:val="Information"/>
              <w:rPr>
                <w:rFonts w:ascii="Ubuntu" w:hAnsi="Ubuntu"/>
              </w:rPr>
            </w:pPr>
            <w:r w:rsidRPr="00D54583">
              <w:rPr>
                <w:rFonts w:ascii="Ubuntu" w:hAnsi="Ubuntu"/>
              </w:rPr>
              <w:t>San Francisco | Bay Area</w:t>
            </w:r>
          </w:p>
        </w:tc>
        <w:tc>
          <w:tcPr>
            <w:tcW w:w="423" w:type="dxa"/>
            <w:vMerge/>
          </w:tcPr>
          <w:p w14:paraId="1DBC958D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66C1F77F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20567A6F" w14:textId="77777777" w:rsidTr="00B25F28">
        <w:trPr>
          <w:trHeight w:val="183"/>
        </w:trPr>
        <w:tc>
          <w:tcPr>
            <w:tcW w:w="270" w:type="dxa"/>
          </w:tcPr>
          <w:p w14:paraId="5CAA8ACB" w14:textId="77777777" w:rsidR="003D1B71" w:rsidRPr="00D54583" w:rsidRDefault="003D1B71" w:rsidP="00222466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159B64F7" w14:textId="77777777" w:rsidR="003D1B71" w:rsidRPr="00D54583" w:rsidRDefault="003D1B71" w:rsidP="00222466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57D1BB2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2B9C257A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23660448" w14:textId="77777777" w:rsidTr="00B25F28">
        <w:trPr>
          <w:trHeight w:val="624"/>
        </w:trPr>
        <w:tc>
          <w:tcPr>
            <w:tcW w:w="270" w:type="dxa"/>
          </w:tcPr>
          <w:p w14:paraId="30A3C83F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/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1645DD26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 w:cs="Calibri"/>
                <w:color w:val="666666"/>
              </w:rPr>
            </w:pPr>
            <w:r w:rsidRPr="00D54583">
              <w:rPr>
                <w:rFonts w:ascii="Ubuntu" w:hAnsi="Ubuntu"/>
                <w:noProof/>
              </w:rPr>
              <mc:AlternateContent>
                <mc:Choice Requires="wpg">
                  <w:drawing>
                    <wp:inline distT="0" distB="0" distL="0" distR="0" wp14:anchorId="06EFC96C" wp14:editId="380EE1A4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7D17E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9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72" w:type="dxa"/>
            <w:vAlign w:val="center"/>
          </w:tcPr>
          <w:p w14:paraId="2CD77EE2" w14:textId="15F13B60" w:rsidR="003D1B71" w:rsidRDefault="003E2EEF" w:rsidP="00380FD1">
            <w:pPr>
              <w:pStyle w:val="Information"/>
              <w:rPr>
                <w:rFonts w:ascii="Ubuntu" w:hAnsi="Ubuntu"/>
              </w:rPr>
            </w:pPr>
            <w:r>
              <w:rPr>
                <w:rFonts w:ascii="Ubuntu" w:hAnsi="Ubuntu"/>
              </w:rPr>
              <w:t xml:space="preserve">O: </w:t>
            </w:r>
            <w:r w:rsidR="00F309A8" w:rsidRPr="00D54583">
              <w:rPr>
                <w:rFonts w:ascii="Ubuntu" w:hAnsi="Ubuntu"/>
              </w:rPr>
              <w:t>415.890.52</w:t>
            </w:r>
            <w:r>
              <w:rPr>
                <w:rFonts w:ascii="Ubuntu" w:hAnsi="Ubuntu"/>
              </w:rPr>
              <w:t>38</w:t>
            </w:r>
            <w:bookmarkStart w:id="0" w:name="_GoBack"/>
            <w:bookmarkEnd w:id="0"/>
          </w:p>
          <w:p w14:paraId="1141C07E" w14:textId="0F497728" w:rsidR="003E2EEF" w:rsidRPr="00D54583" w:rsidRDefault="003E2EEF" w:rsidP="00380FD1">
            <w:pPr>
              <w:pStyle w:val="Information"/>
              <w:rPr>
                <w:rFonts w:ascii="Ubuntu" w:hAnsi="Ubuntu"/>
              </w:rPr>
            </w:pPr>
            <w:r>
              <w:rPr>
                <w:rFonts w:ascii="Ubuntu" w:hAnsi="Ubuntu"/>
              </w:rPr>
              <w:t xml:space="preserve">M: 214.766.3766 </w:t>
            </w:r>
          </w:p>
        </w:tc>
        <w:tc>
          <w:tcPr>
            <w:tcW w:w="423" w:type="dxa"/>
            <w:vMerge/>
          </w:tcPr>
          <w:p w14:paraId="22825267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7CA00ED5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293D17F3" w14:textId="77777777" w:rsidTr="00B25F28">
        <w:trPr>
          <w:trHeight w:val="183"/>
        </w:trPr>
        <w:tc>
          <w:tcPr>
            <w:tcW w:w="270" w:type="dxa"/>
          </w:tcPr>
          <w:p w14:paraId="1BBEFE39" w14:textId="77777777" w:rsidR="003D1B71" w:rsidRPr="00D54583" w:rsidRDefault="003D1B71" w:rsidP="00B6466C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092B8FCD" w14:textId="77777777" w:rsidR="003D1B71" w:rsidRPr="00D54583" w:rsidRDefault="003D1B71" w:rsidP="00B6466C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7385CB3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784925D3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33E04D9D" w14:textId="77777777" w:rsidTr="00B25F28">
        <w:trPr>
          <w:trHeight w:val="633"/>
        </w:trPr>
        <w:tc>
          <w:tcPr>
            <w:tcW w:w="270" w:type="dxa"/>
          </w:tcPr>
          <w:p w14:paraId="27CC8857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/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6C973AE2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 w:cs="Calibri"/>
                <w:color w:val="666666"/>
              </w:rPr>
            </w:pPr>
            <w:r w:rsidRPr="00D54583">
              <w:rPr>
                <w:rFonts w:ascii="Ubuntu" w:hAnsi="Ubuntu"/>
                <w:noProof/>
              </w:rPr>
              <mc:AlternateContent>
                <mc:Choice Requires="wpg">
                  <w:drawing>
                    <wp:inline distT="0" distB="0" distL="0" distR="0" wp14:anchorId="2DF32D44" wp14:editId="651C57A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371F88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1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72" w:type="dxa"/>
            <w:vAlign w:val="center"/>
          </w:tcPr>
          <w:p w14:paraId="00BAE2AC" w14:textId="77777777" w:rsidR="003D1B71" w:rsidRPr="00D54583" w:rsidRDefault="00663CF8" w:rsidP="00380FD1">
            <w:pPr>
              <w:pStyle w:val="Information"/>
              <w:rPr>
                <w:rFonts w:ascii="Ubuntu" w:hAnsi="Ubuntu"/>
              </w:rPr>
            </w:pPr>
            <w:hyperlink r:id="rId22" w:history="1">
              <w:r w:rsidR="00F309A8" w:rsidRPr="00D54583">
                <w:rPr>
                  <w:rStyle w:val="Hyperlink"/>
                  <w:rFonts w:ascii="Ubuntu" w:hAnsi="Ubuntu"/>
                </w:rPr>
                <w:t>me@willworland.com</w:t>
              </w:r>
            </w:hyperlink>
          </w:p>
        </w:tc>
        <w:tc>
          <w:tcPr>
            <w:tcW w:w="423" w:type="dxa"/>
            <w:vMerge/>
          </w:tcPr>
          <w:p w14:paraId="1C96899F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562A67E3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01218D06" w14:textId="77777777" w:rsidTr="00B25F28">
        <w:trPr>
          <w:trHeight w:val="174"/>
        </w:trPr>
        <w:tc>
          <w:tcPr>
            <w:tcW w:w="270" w:type="dxa"/>
          </w:tcPr>
          <w:p w14:paraId="3F0E4F9C" w14:textId="77777777" w:rsidR="003D1B71" w:rsidRPr="00D54583" w:rsidRDefault="003D1B71" w:rsidP="00B6466C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3392" w:type="dxa"/>
            <w:gridSpan w:val="2"/>
            <w:vAlign w:val="center"/>
          </w:tcPr>
          <w:p w14:paraId="2310E9C4" w14:textId="77777777" w:rsidR="003D1B71" w:rsidRPr="00D54583" w:rsidRDefault="003D1B71" w:rsidP="00B6466C">
            <w:pPr>
              <w:pStyle w:val="NoSpacing"/>
              <w:rPr>
                <w:rFonts w:ascii="Ubuntu" w:hAnsi="Ubuntu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AE4D2BA" w14:textId="77777777" w:rsidR="003D1B71" w:rsidRPr="00D54583" w:rsidRDefault="003D1B71" w:rsidP="00590471">
            <w:pPr>
              <w:pStyle w:val="BodyText"/>
              <w:kinsoku w:val="0"/>
              <w:overflowPunct w:val="0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17751133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57436518" w14:textId="77777777" w:rsidTr="00B25F28">
        <w:trPr>
          <w:trHeight w:val="633"/>
        </w:trPr>
        <w:tc>
          <w:tcPr>
            <w:tcW w:w="270" w:type="dxa"/>
          </w:tcPr>
          <w:p w14:paraId="7F2BDB32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/>
                <w:noProof/>
              </w:rPr>
            </w:pPr>
          </w:p>
        </w:tc>
        <w:tc>
          <w:tcPr>
            <w:tcW w:w="720" w:type="dxa"/>
            <w:tcMar>
              <w:left w:w="0" w:type="dxa"/>
              <w:right w:w="0" w:type="dxa"/>
            </w:tcMar>
            <w:vAlign w:val="center"/>
          </w:tcPr>
          <w:p w14:paraId="5084F9F6" w14:textId="77777777" w:rsidR="003D1B71" w:rsidRPr="00D54583" w:rsidRDefault="003D1B71" w:rsidP="006D79A8">
            <w:pPr>
              <w:pStyle w:val="Information"/>
              <w:jc w:val="center"/>
              <w:rPr>
                <w:rFonts w:ascii="Ubuntu" w:hAnsi="Ubuntu" w:cs="Calibri"/>
                <w:color w:val="666666"/>
              </w:rPr>
            </w:pPr>
            <w:r w:rsidRPr="00D54583">
              <w:rPr>
                <w:rFonts w:ascii="Ubuntu" w:hAnsi="Ubuntu"/>
                <w:noProof/>
              </w:rPr>
              <mc:AlternateContent>
                <mc:Choice Requires="wpg">
                  <w:drawing>
                    <wp:inline distT="0" distB="0" distL="0" distR="0" wp14:anchorId="0B5A91BC" wp14:editId="2C958F66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3EA1F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4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72" w:type="dxa"/>
            <w:vAlign w:val="center"/>
          </w:tcPr>
          <w:p w14:paraId="18762DDB" w14:textId="77777777" w:rsidR="00F309A8" w:rsidRPr="00D54583" w:rsidRDefault="00663CF8" w:rsidP="00380FD1">
            <w:pPr>
              <w:pStyle w:val="Information"/>
              <w:rPr>
                <w:rFonts w:ascii="Ubuntu" w:hAnsi="Ubuntu"/>
              </w:rPr>
            </w:pPr>
            <w:hyperlink r:id="rId25" w:history="1">
              <w:r w:rsidR="00F309A8" w:rsidRPr="00D54583">
                <w:rPr>
                  <w:rStyle w:val="Hyperlink"/>
                  <w:rFonts w:ascii="Ubuntu" w:hAnsi="Ubuntu"/>
                </w:rPr>
                <w:t>https://willworland.com</w:t>
              </w:r>
            </w:hyperlink>
            <w:r w:rsidR="00F309A8" w:rsidRPr="00D54583">
              <w:rPr>
                <w:rFonts w:ascii="Ubuntu" w:hAnsi="Ubuntu"/>
              </w:rPr>
              <w:t xml:space="preserve"> </w:t>
            </w:r>
          </w:p>
        </w:tc>
        <w:tc>
          <w:tcPr>
            <w:tcW w:w="423" w:type="dxa"/>
            <w:vMerge/>
          </w:tcPr>
          <w:p w14:paraId="08C9FC16" w14:textId="77777777" w:rsidR="003D1B71" w:rsidRPr="00D54583" w:rsidRDefault="003D1B71" w:rsidP="00A14C79">
            <w:pPr>
              <w:pStyle w:val="Information"/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47D87D15" w14:textId="77777777" w:rsidR="003D1B71" w:rsidRPr="00D54583" w:rsidRDefault="003D1B71" w:rsidP="005801E5">
            <w:pPr>
              <w:pStyle w:val="Heading1"/>
              <w:rPr>
                <w:rFonts w:ascii="Ubuntu" w:hAnsi="Ubuntu"/>
              </w:rPr>
            </w:pPr>
          </w:p>
        </w:tc>
      </w:tr>
      <w:tr w:rsidR="003D1B71" w:rsidRPr="00D54583" w14:paraId="6712094E" w14:textId="77777777" w:rsidTr="00B25F28">
        <w:trPr>
          <w:trHeight w:val="2448"/>
        </w:trPr>
        <w:tc>
          <w:tcPr>
            <w:tcW w:w="270" w:type="dxa"/>
          </w:tcPr>
          <w:p w14:paraId="4F8A3B16" w14:textId="77777777" w:rsidR="003D1B71" w:rsidRPr="00D54583" w:rsidRDefault="003D1B71" w:rsidP="00222466">
            <w:pPr>
              <w:rPr>
                <w:rFonts w:ascii="Ubuntu" w:hAnsi="Ubuntu" w:cs="Calibri"/>
                <w:color w:val="0072C7" w:themeColor="accent2"/>
              </w:rPr>
            </w:pPr>
          </w:p>
        </w:tc>
        <w:tc>
          <w:tcPr>
            <w:tcW w:w="3392" w:type="dxa"/>
            <w:gridSpan w:val="2"/>
          </w:tcPr>
          <w:p w14:paraId="05098E04" w14:textId="77777777" w:rsidR="003D1B71" w:rsidRPr="00D54583" w:rsidRDefault="003D1B71" w:rsidP="00222466">
            <w:pPr>
              <w:rPr>
                <w:rFonts w:ascii="Ubuntu" w:hAnsi="Ubuntu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5A99ECD1" w14:textId="77777777" w:rsidR="003D1B71" w:rsidRPr="00D54583" w:rsidRDefault="003D1B71" w:rsidP="00222466">
            <w:pPr>
              <w:rPr>
                <w:rFonts w:ascii="Ubuntu" w:hAnsi="Ubuntu"/>
              </w:rPr>
            </w:pPr>
          </w:p>
        </w:tc>
        <w:tc>
          <w:tcPr>
            <w:tcW w:w="6607" w:type="dxa"/>
            <w:vMerge/>
          </w:tcPr>
          <w:p w14:paraId="5E1F050F" w14:textId="77777777" w:rsidR="003D1B71" w:rsidRPr="00D54583" w:rsidRDefault="003D1B71" w:rsidP="00222466">
            <w:pPr>
              <w:rPr>
                <w:rFonts w:ascii="Ubuntu" w:hAnsi="Ubuntu"/>
              </w:rPr>
            </w:pPr>
          </w:p>
        </w:tc>
      </w:tr>
    </w:tbl>
    <w:p w14:paraId="39FBF504" w14:textId="77777777" w:rsidR="007F5B63" w:rsidRPr="00D54583" w:rsidRDefault="007F5B63" w:rsidP="006D79A8">
      <w:pPr>
        <w:pStyle w:val="BodyText"/>
        <w:rPr>
          <w:rFonts w:ascii="Ubuntu" w:hAnsi="Ubuntu"/>
        </w:rPr>
      </w:pPr>
    </w:p>
    <w:sectPr w:rsidR="007F5B63" w:rsidRPr="00D54583" w:rsidSect="003D1B71">
      <w:headerReference w:type="default" r:id="rId26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C34EB" w14:textId="77777777" w:rsidR="00663CF8" w:rsidRDefault="00663CF8" w:rsidP="00590471">
      <w:r>
        <w:separator/>
      </w:r>
    </w:p>
  </w:endnote>
  <w:endnote w:type="continuationSeparator" w:id="0">
    <w:p w14:paraId="16CB7622" w14:textId="77777777" w:rsidR="00663CF8" w:rsidRDefault="00663CF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74C94C" w14:textId="77777777" w:rsidR="00663CF8" w:rsidRDefault="00663CF8" w:rsidP="00590471">
      <w:r>
        <w:separator/>
      </w:r>
    </w:p>
  </w:footnote>
  <w:footnote w:type="continuationSeparator" w:id="0">
    <w:p w14:paraId="6958E437" w14:textId="77777777" w:rsidR="00663CF8" w:rsidRDefault="00663CF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E692C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06BB2C1" wp14:editId="7EB57E09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723192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4364B56"/>
    <w:multiLevelType w:val="hybridMultilevel"/>
    <w:tmpl w:val="A84E3E52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ED0791"/>
    <w:multiLevelType w:val="hybridMultilevel"/>
    <w:tmpl w:val="E452C80E"/>
    <w:lvl w:ilvl="0" w:tplc="0F3CDFE0">
      <w:start w:val="4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948C293E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814CD"/>
    <w:multiLevelType w:val="hybridMultilevel"/>
    <w:tmpl w:val="66AA2566"/>
    <w:lvl w:ilvl="0" w:tplc="0F3CDFE0">
      <w:start w:val="4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A31C1"/>
    <w:multiLevelType w:val="hybridMultilevel"/>
    <w:tmpl w:val="ED42BCF6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EB2BC1"/>
    <w:multiLevelType w:val="hybridMultilevel"/>
    <w:tmpl w:val="6D4C8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2472EC"/>
    <w:multiLevelType w:val="hybridMultilevel"/>
    <w:tmpl w:val="A306BA16"/>
    <w:lvl w:ilvl="0" w:tplc="0F3CDFE0">
      <w:start w:val="4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B708D"/>
    <w:multiLevelType w:val="hybridMultilevel"/>
    <w:tmpl w:val="5AD2B624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FA60F3"/>
    <w:multiLevelType w:val="hybridMultilevel"/>
    <w:tmpl w:val="4536988A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527282"/>
    <w:multiLevelType w:val="hybridMultilevel"/>
    <w:tmpl w:val="B226DB48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6419AC"/>
    <w:multiLevelType w:val="hybridMultilevel"/>
    <w:tmpl w:val="B404B61E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1494BCE"/>
    <w:multiLevelType w:val="hybridMultilevel"/>
    <w:tmpl w:val="3A6220DE"/>
    <w:lvl w:ilvl="0" w:tplc="0F3CDFE0">
      <w:start w:val="4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A6CE1"/>
    <w:multiLevelType w:val="hybridMultilevel"/>
    <w:tmpl w:val="C22CC316"/>
    <w:lvl w:ilvl="0" w:tplc="0F3CDFE0">
      <w:start w:val="415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13"/>
  </w:num>
  <w:num w:numId="6">
    <w:abstractNumId w:val="14"/>
  </w:num>
  <w:num w:numId="7">
    <w:abstractNumId w:val="6"/>
  </w:num>
  <w:num w:numId="8">
    <w:abstractNumId w:val="10"/>
  </w:num>
  <w:num w:numId="9">
    <w:abstractNumId w:val="12"/>
  </w:num>
  <w:num w:numId="10">
    <w:abstractNumId w:val="11"/>
  </w:num>
  <w:num w:numId="11">
    <w:abstractNumId w:val="5"/>
  </w:num>
  <w:num w:numId="12">
    <w:abstractNumId w:val="3"/>
  </w:num>
  <w:num w:numId="13">
    <w:abstractNumId w:val="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A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B4800"/>
    <w:rsid w:val="003D1B71"/>
    <w:rsid w:val="003E2EEF"/>
    <w:rsid w:val="004E158A"/>
    <w:rsid w:val="00544DAC"/>
    <w:rsid w:val="00565C77"/>
    <w:rsid w:val="0056708E"/>
    <w:rsid w:val="005801E5"/>
    <w:rsid w:val="00590471"/>
    <w:rsid w:val="005D01FA"/>
    <w:rsid w:val="00653E17"/>
    <w:rsid w:val="00663CF8"/>
    <w:rsid w:val="006A08E8"/>
    <w:rsid w:val="006A218D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856AF"/>
    <w:rsid w:val="009D090F"/>
    <w:rsid w:val="00A31464"/>
    <w:rsid w:val="00A31B16"/>
    <w:rsid w:val="00A33613"/>
    <w:rsid w:val="00A47A8D"/>
    <w:rsid w:val="00AC6C7E"/>
    <w:rsid w:val="00B25F28"/>
    <w:rsid w:val="00B4158A"/>
    <w:rsid w:val="00B526A2"/>
    <w:rsid w:val="00B6466C"/>
    <w:rsid w:val="00B96335"/>
    <w:rsid w:val="00BA075A"/>
    <w:rsid w:val="00BB1B5D"/>
    <w:rsid w:val="00BC22C7"/>
    <w:rsid w:val="00BD195A"/>
    <w:rsid w:val="00C07240"/>
    <w:rsid w:val="00C14078"/>
    <w:rsid w:val="00C768E0"/>
    <w:rsid w:val="00CE1E3D"/>
    <w:rsid w:val="00CF1511"/>
    <w:rsid w:val="00D053FA"/>
    <w:rsid w:val="00D54583"/>
    <w:rsid w:val="00DC3F0A"/>
    <w:rsid w:val="00E26AED"/>
    <w:rsid w:val="00E73AB8"/>
    <w:rsid w:val="00E90A60"/>
    <w:rsid w:val="00ED47F7"/>
    <w:rsid w:val="00EE7E09"/>
    <w:rsid w:val="00F0223C"/>
    <w:rsid w:val="00F309A8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158CB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F309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F309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56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illworland.com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www.codecademy.com/nineX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illworland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hyperlink" Target="https://ninexmobility.github.io/arttechacademy/" TargetMode="External"/><Relationship Id="rId23" Type="http://schemas.openxmlformats.org/officeDocument/2006/relationships/image" Target="media/image9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omheadart.com" TargetMode="External"/><Relationship Id="rId22" Type="http://schemas.openxmlformats.org/officeDocument/2006/relationships/hyperlink" Target="mailto:me@willworland.com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wor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F35C8A7DDD34C348931AE8A9DC604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F79534-B827-473C-8108-7544BFEFD4B3}"/>
      </w:docPartPr>
      <w:docPartBody>
        <w:p w:rsidR="00A61B53" w:rsidRDefault="00E162C2">
          <w:pPr>
            <w:pStyle w:val="1F35C8A7DDD34C348931AE8A9DC6046E"/>
          </w:pPr>
          <w:r w:rsidRPr="00AC6C7E">
            <w:t>References</w:t>
          </w:r>
        </w:p>
      </w:docPartBody>
    </w:docPart>
    <w:docPart>
      <w:docPartPr>
        <w:name w:val="52716B61694E4DB083A47BC43AF75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C83AF-8B72-42A8-B800-4FAFA90DADDE}"/>
      </w:docPartPr>
      <w:docPartBody>
        <w:p w:rsidR="00A61B53" w:rsidRDefault="00E162C2">
          <w:pPr>
            <w:pStyle w:val="52716B61694E4DB083A47BC43AF75EB1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C2F"/>
    <w:rsid w:val="00272229"/>
    <w:rsid w:val="00A61B53"/>
    <w:rsid w:val="00E162C2"/>
    <w:rsid w:val="00F5448D"/>
    <w:rsid w:val="00FB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903A826F1942AE912D92E9681944DD">
    <w:name w:val="75903A826F1942AE912D92E9681944DD"/>
  </w:style>
  <w:style w:type="paragraph" w:customStyle="1" w:styleId="336C3149E4B24695AA1C456DEE059198">
    <w:name w:val="336C3149E4B24695AA1C456DEE059198"/>
  </w:style>
  <w:style w:type="paragraph" w:customStyle="1" w:styleId="90A1E4D33E374288A8C78359A6B1A21F">
    <w:name w:val="90A1E4D33E374288A8C78359A6B1A21F"/>
  </w:style>
  <w:style w:type="paragraph" w:customStyle="1" w:styleId="FA4C5E7A70AF411390E3891E79750283">
    <w:name w:val="FA4C5E7A70AF411390E3891E79750283"/>
  </w:style>
  <w:style w:type="paragraph" w:customStyle="1" w:styleId="2B0A367D697A4B5E8701BCE047D4460D">
    <w:name w:val="2B0A367D697A4B5E8701BCE047D4460D"/>
  </w:style>
  <w:style w:type="paragraph" w:customStyle="1" w:styleId="98B77252732D4F119E91C8DDBCA21CD4">
    <w:name w:val="98B77252732D4F119E91C8DDBCA21CD4"/>
  </w:style>
  <w:style w:type="paragraph" w:customStyle="1" w:styleId="3AB5F973509041AB967F09AA8A1536E8">
    <w:name w:val="3AB5F973509041AB967F09AA8A1536E8"/>
  </w:style>
  <w:style w:type="paragraph" w:customStyle="1" w:styleId="3E48DD2B8DA34367AE4461DF3E476579">
    <w:name w:val="3E48DD2B8DA34367AE4461DF3E476579"/>
  </w:style>
  <w:style w:type="paragraph" w:customStyle="1" w:styleId="374CF7B9839F4205902A893AB8DB3461">
    <w:name w:val="374CF7B9839F4205902A893AB8DB3461"/>
  </w:style>
  <w:style w:type="paragraph" w:customStyle="1" w:styleId="D244EFCE1D71431EB42CA0F8762DA788">
    <w:name w:val="D244EFCE1D71431EB42CA0F8762DA788"/>
  </w:style>
  <w:style w:type="paragraph" w:customStyle="1" w:styleId="5A52BA9E49A6444B9CB320F63A748035">
    <w:name w:val="5A52BA9E49A6444B9CB320F63A748035"/>
  </w:style>
  <w:style w:type="paragraph" w:customStyle="1" w:styleId="E5E725EA4B8944AE98D9130BA22E337B">
    <w:name w:val="E5E725EA4B8944AE98D9130BA22E337B"/>
  </w:style>
  <w:style w:type="paragraph" w:customStyle="1" w:styleId="D99FC4A364CE4A1A87D768EF000988F5">
    <w:name w:val="D99FC4A364CE4A1A87D768EF000988F5"/>
  </w:style>
  <w:style w:type="paragraph" w:customStyle="1" w:styleId="6528D797399A48D7B1182570FF0316ED">
    <w:name w:val="6528D797399A48D7B1182570FF0316ED"/>
  </w:style>
  <w:style w:type="paragraph" w:customStyle="1" w:styleId="B308F61DC5D34F8C9432E4D786DFF534">
    <w:name w:val="B308F61DC5D34F8C9432E4D786DFF534"/>
  </w:style>
  <w:style w:type="paragraph" w:customStyle="1" w:styleId="7E55FA48527D4C8E8C9FEE07FAE4FDA8">
    <w:name w:val="7E55FA48527D4C8E8C9FEE07FAE4FDA8"/>
  </w:style>
  <w:style w:type="paragraph" w:customStyle="1" w:styleId="19DB9426F8D14B4DA2AB14709CD28BB7">
    <w:name w:val="19DB9426F8D14B4DA2AB14709CD28BB7"/>
  </w:style>
  <w:style w:type="paragraph" w:customStyle="1" w:styleId="6FDA6DCC13F1452A897800AC650BBB57">
    <w:name w:val="6FDA6DCC13F1452A897800AC650BBB57"/>
  </w:style>
  <w:style w:type="paragraph" w:customStyle="1" w:styleId="ECD5D133FB034A2FAC25E28A1683FF97">
    <w:name w:val="ECD5D133FB034A2FAC25E28A1683FF97"/>
  </w:style>
  <w:style w:type="paragraph" w:customStyle="1" w:styleId="85E6CE870C3B4FB389FEDA1783BFA6E0">
    <w:name w:val="85E6CE870C3B4FB389FEDA1783BFA6E0"/>
  </w:style>
  <w:style w:type="paragraph" w:customStyle="1" w:styleId="2547547A07E14F16886F37EBEBE05E26">
    <w:name w:val="2547547A07E14F16886F37EBEBE05E26"/>
  </w:style>
  <w:style w:type="paragraph" w:customStyle="1" w:styleId="4391D6AC9256497187D9565B587D4618">
    <w:name w:val="4391D6AC9256497187D9565B587D4618"/>
  </w:style>
  <w:style w:type="paragraph" w:customStyle="1" w:styleId="BF9B3C81C72D442F8ACC00F4A5E9D813">
    <w:name w:val="BF9B3C81C72D442F8ACC00F4A5E9D813"/>
  </w:style>
  <w:style w:type="paragraph" w:customStyle="1" w:styleId="D3E9EAFF3B8A4611ABBE983170EC4A98">
    <w:name w:val="D3E9EAFF3B8A4611ABBE983170EC4A98"/>
  </w:style>
  <w:style w:type="paragraph" w:customStyle="1" w:styleId="6BDBCA53911A442585DC7A602FC5FBD2">
    <w:name w:val="6BDBCA53911A442585DC7A602FC5FBD2"/>
  </w:style>
  <w:style w:type="paragraph" w:customStyle="1" w:styleId="0467865CC83645B494318780AE0CFFDA">
    <w:name w:val="0467865CC83645B494318780AE0CFFDA"/>
  </w:style>
  <w:style w:type="paragraph" w:customStyle="1" w:styleId="07B59D273F9B46ED8A5E361B42AC29B7">
    <w:name w:val="07B59D273F9B46ED8A5E361B42AC29B7"/>
  </w:style>
  <w:style w:type="paragraph" w:customStyle="1" w:styleId="1F35C8A7DDD34C348931AE8A9DC6046E">
    <w:name w:val="1F35C8A7DDD34C348931AE8A9DC6046E"/>
  </w:style>
  <w:style w:type="paragraph" w:customStyle="1" w:styleId="52716B61694E4DB083A47BC43AF75EB1">
    <w:name w:val="52716B61694E4DB083A47BC43AF75EB1"/>
  </w:style>
  <w:style w:type="paragraph" w:customStyle="1" w:styleId="5CC2E82B02B24B3491A2C43842712CFF">
    <w:name w:val="5CC2E82B02B24B3491A2C43842712CFF"/>
  </w:style>
  <w:style w:type="paragraph" w:customStyle="1" w:styleId="C856DB9C1AFF46B2ABAF73FB51C47E2C">
    <w:name w:val="C856DB9C1AFF46B2ABAF73FB51C47E2C"/>
  </w:style>
  <w:style w:type="paragraph" w:customStyle="1" w:styleId="C9A9469275F9474CA79EC4A7C1310C43">
    <w:name w:val="C9A9469275F9474CA79EC4A7C1310C43"/>
  </w:style>
  <w:style w:type="paragraph" w:customStyle="1" w:styleId="A67671EA343F455894BE648BC9292DE0">
    <w:name w:val="A67671EA343F455894BE648BC9292DE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F63E19218C3489DB039F52791927B02">
    <w:name w:val="9F63E19218C3489DB039F52791927B02"/>
  </w:style>
  <w:style w:type="paragraph" w:customStyle="1" w:styleId="33C0F36524624C83BEF49BE3EC207E79">
    <w:name w:val="33C0F36524624C83BEF49BE3EC207E79"/>
    <w:rsid w:val="00FB0C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4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2019-03-20T23:30:00Z</dcterms:created>
  <dcterms:modified xsi:type="dcterms:W3CDTF">2019-03-22T16:55:00Z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